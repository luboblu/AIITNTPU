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AACB" w14:textId="77777777" w:rsidR="00804CFA" w:rsidRDefault="00000000">
      <w:pPr>
        <w:spacing w:after="189"/>
      </w:pPr>
      <w:r>
        <w:rPr>
          <w:rFonts w:ascii="Times New Roman" w:eastAsia="Times New Roman" w:hAnsi="Times New Roman" w:cs="Times New Roman"/>
        </w:rPr>
        <w:t xml:space="preserve"> </w:t>
      </w:r>
    </w:p>
    <w:p w14:paraId="240FEE43" w14:textId="77777777" w:rsidR="00804CFA" w:rsidRDefault="00000000">
      <w:r>
        <w:t xml:space="preserve">附表 </w:t>
      </w:r>
      <w:r>
        <w:rPr>
          <w:rFonts w:ascii="Times New Roman" w:eastAsia="Times New Roman" w:hAnsi="Times New Roman" w:cs="Times New Roman"/>
        </w:rPr>
        <w:t xml:space="preserve">3 </w:t>
      </w:r>
      <w:r>
        <w:t>照顧組合表</w:t>
      </w:r>
      <w:r>
        <w:rPr>
          <w:rFonts w:ascii="Times New Roman" w:eastAsia="Times New Roman" w:hAnsi="Times New Roman" w:cs="Times New Roman"/>
        </w:rPr>
        <w:t xml:space="preserve">(E </w:t>
      </w:r>
      <w:r>
        <w:t xml:space="preserve">碼至 </w:t>
      </w:r>
      <w:r>
        <w:rPr>
          <w:rFonts w:ascii="Times New Roman" w:eastAsia="Times New Roman" w:hAnsi="Times New Roman" w:cs="Times New Roman"/>
        </w:rPr>
        <w:t xml:space="preserve">F </w:t>
      </w:r>
      <w:r>
        <w:t>碼</w:t>
      </w:r>
      <w:r>
        <w:rPr>
          <w:rFonts w:ascii="Times New Roman" w:eastAsia="Times New Roman" w:hAnsi="Times New Roman" w:cs="Times New Roman"/>
        </w:rPr>
        <w:t xml:space="preserve">) </w:t>
      </w: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7D9F08A0"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123442E1"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79F67EFC"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0072942B"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46AAEA72" w14:textId="77777777" w:rsidR="00804CFA" w:rsidRDefault="00000000">
            <w:pPr>
              <w:ind w:left="19"/>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25F0F36E" w14:textId="77777777" w:rsidR="00804CFA" w:rsidRDefault="00000000">
            <w:pPr>
              <w:spacing w:after="11" w:line="312" w:lineRule="auto"/>
              <w:ind w:left="0"/>
              <w:jc w:val="center"/>
            </w:pPr>
            <w:r>
              <w:rPr>
                <w:sz w:val="24"/>
              </w:rPr>
              <w:t>租賃價格給付上限</w:t>
            </w:r>
            <w:r>
              <w:rPr>
                <w:rFonts w:ascii="Times New Roman" w:eastAsia="Times New Roman" w:hAnsi="Times New Roman" w:cs="Times New Roman"/>
                <w:sz w:val="24"/>
              </w:rPr>
              <w:t xml:space="preserve"> </w:t>
            </w:r>
          </w:p>
          <w:p w14:paraId="27B78400"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464FC0F4" w14:textId="77777777" w:rsidR="00804CFA" w:rsidRDefault="00000000">
            <w:pPr>
              <w:spacing w:after="11" w:line="312" w:lineRule="auto"/>
              <w:ind w:left="0"/>
              <w:jc w:val="center"/>
            </w:pPr>
            <w:r>
              <w:rPr>
                <w:sz w:val="24"/>
              </w:rPr>
              <w:t>購置價格給付上限</w:t>
            </w:r>
            <w:r>
              <w:rPr>
                <w:rFonts w:ascii="Times New Roman" w:eastAsia="Times New Roman" w:hAnsi="Times New Roman" w:cs="Times New Roman"/>
                <w:sz w:val="24"/>
              </w:rPr>
              <w:t xml:space="preserve"> </w:t>
            </w:r>
          </w:p>
          <w:p w14:paraId="7CAA1905"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248EC07E" w14:textId="77777777" w:rsidR="00804CFA" w:rsidRDefault="00000000">
            <w:pPr>
              <w:spacing w:after="9" w:line="304" w:lineRule="auto"/>
              <w:ind w:left="0"/>
              <w:jc w:val="center"/>
            </w:pPr>
            <w:r>
              <w:rPr>
                <w:sz w:val="24"/>
              </w:rPr>
              <w:t>購置最低使用年限</w:t>
            </w:r>
          </w:p>
          <w:p w14:paraId="137B5600"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1D362913" w14:textId="77777777">
        <w:tblPrEx>
          <w:tblCellMar>
            <w:top w:w="0" w:type="dxa"/>
            <w:bottom w:w="0" w:type="dxa"/>
          </w:tblCellMar>
        </w:tblPrEx>
        <w:trPr>
          <w:trHeight w:val="20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591ADF07" w14:textId="77777777" w:rsidR="00804CFA" w:rsidRDefault="00000000">
            <w:pPr>
              <w:ind w:left="190"/>
            </w:pPr>
            <w:r>
              <w:rPr>
                <w:rFonts w:ascii="Times New Roman" w:eastAsia="Times New Roman" w:hAnsi="Times New Roman" w:cs="Times New Roman"/>
                <w:sz w:val="24"/>
              </w:rPr>
              <w:t xml:space="preserve">EA01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76EB07F3" w14:textId="77777777" w:rsidR="00804CFA" w:rsidRDefault="00000000">
            <w:pPr>
              <w:ind w:left="29"/>
            </w:pPr>
            <w:r>
              <w:rPr>
                <w:sz w:val="24"/>
              </w:rPr>
              <w:t>馬桶增高器、便盆椅或沐浴椅</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319CF182"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6CE9E835" w14:textId="77777777" w:rsidR="00804CFA" w:rsidRDefault="00000000">
            <w:pPr>
              <w:spacing w:after="10"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647E2D3E" w14:textId="77777777" w:rsidR="00804CFA" w:rsidRDefault="00000000">
            <w:pPr>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579A8441"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5DD09E8F" w14:textId="77777777" w:rsidR="00804CFA" w:rsidRDefault="00000000">
            <w:pPr>
              <w:ind w:left="0" w:right="10"/>
              <w:jc w:val="right"/>
            </w:pPr>
            <w:r>
              <w:rPr>
                <w:rFonts w:ascii="Times New Roman" w:eastAsia="Times New Roman" w:hAnsi="Times New Roman" w:cs="Times New Roman"/>
                <w:sz w:val="24"/>
              </w:rPr>
              <w:t>1,200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275FB1D6"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3888F6AE"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41D27892" w14:textId="77777777" w:rsidR="00804CFA" w:rsidRDefault="00000000">
            <w:pPr>
              <w:ind w:left="194"/>
            </w:pPr>
            <w:r>
              <w:rPr>
                <w:rFonts w:ascii="Times New Roman" w:eastAsia="Times New Roman" w:hAnsi="Times New Roman" w:cs="Times New Roman"/>
                <w:sz w:val="24"/>
              </w:rPr>
              <w:t xml:space="preserve">EB01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42685B7F" w14:textId="77777777" w:rsidR="00804CFA" w:rsidRDefault="00000000">
            <w:pPr>
              <w:ind w:left="29"/>
            </w:pPr>
            <w:r>
              <w:rPr>
                <w:sz w:val="24"/>
              </w:rPr>
              <w:t>單支枴杖</w:t>
            </w:r>
            <w:r>
              <w:rPr>
                <w:rFonts w:ascii="Times New Roman" w:eastAsia="Times New Roman" w:hAnsi="Times New Roman" w:cs="Times New Roman"/>
                <w:sz w:val="24"/>
              </w:rPr>
              <w:t>-</w:t>
            </w:r>
            <w:r>
              <w:rPr>
                <w:sz w:val="24"/>
              </w:rPr>
              <w:t>不銹鋼製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388AE48A"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436E4DF6"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79B1A94F" w14:textId="77777777" w:rsidR="00804CFA" w:rsidRDefault="00000000">
            <w:pPr>
              <w:spacing w:line="324" w:lineRule="auto"/>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p w14:paraId="2FB93ED3" w14:textId="77777777" w:rsidR="00804CFA" w:rsidRDefault="00000000">
            <w:pPr>
              <w:ind w:left="218" w:hanging="168"/>
            </w:pPr>
            <w:r>
              <w:rPr>
                <w:sz w:val="24"/>
              </w:rPr>
              <w:t>3.柺杖如依實際需求同時申請雙側使用者，可給付額度加倍。</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70ABF98B"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109141FC" w14:textId="77777777" w:rsidR="00804CFA" w:rsidRDefault="00000000">
            <w:pPr>
              <w:ind w:left="0" w:right="10"/>
              <w:jc w:val="right"/>
            </w:pPr>
            <w:r>
              <w:rPr>
                <w:rFonts w:ascii="Times New Roman" w:eastAsia="Times New Roman" w:hAnsi="Times New Roman" w:cs="Times New Roman"/>
                <w:sz w:val="24"/>
              </w:rPr>
              <w:t>1,000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19" w:type="dxa"/>
            </w:tcMar>
          </w:tcPr>
          <w:p w14:paraId="2F9D1705"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bl>
    <w:p w14:paraId="796C3F35"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676072D7"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8C1D7D4"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F81B85B"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E8A5AD1"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5CCAE302"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E73B0D2"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6753541C"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2CE9EB3"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4BAAFB6A"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797BE8CC" w14:textId="77777777" w:rsidR="00804CFA" w:rsidRDefault="00000000">
            <w:pPr>
              <w:spacing w:after="9" w:line="304" w:lineRule="auto"/>
              <w:ind w:left="0"/>
              <w:jc w:val="center"/>
            </w:pPr>
            <w:r>
              <w:rPr>
                <w:sz w:val="24"/>
              </w:rPr>
              <w:t>購置最低使用年限</w:t>
            </w:r>
          </w:p>
          <w:p w14:paraId="219EE268"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6DD9E9AD"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7A2291BF" w14:textId="77777777" w:rsidR="00804CFA" w:rsidRDefault="00000000">
            <w:pPr>
              <w:ind w:left="194"/>
            </w:pPr>
            <w:r>
              <w:rPr>
                <w:rFonts w:ascii="Times New Roman" w:eastAsia="Times New Roman" w:hAnsi="Times New Roman" w:cs="Times New Roman"/>
                <w:sz w:val="24"/>
              </w:rPr>
              <w:t xml:space="preserve">EB02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1B3E3EF4" w14:textId="77777777" w:rsidR="00804CFA" w:rsidRDefault="00000000">
            <w:pPr>
              <w:ind w:left="29"/>
            </w:pPr>
            <w:r>
              <w:rPr>
                <w:sz w:val="24"/>
              </w:rPr>
              <w:t>單支枴杖</w:t>
            </w:r>
            <w:r>
              <w:rPr>
                <w:rFonts w:ascii="Times New Roman" w:eastAsia="Times New Roman" w:hAnsi="Times New Roman" w:cs="Times New Roman"/>
                <w:sz w:val="24"/>
              </w:rPr>
              <w:t>-</w:t>
            </w:r>
            <w:r>
              <w:rPr>
                <w:sz w:val="24"/>
              </w:rPr>
              <w:t>鋁製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E01E624"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9E6C233"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54B51789" w14:textId="77777777" w:rsidR="00804CFA" w:rsidRDefault="00000000">
            <w:pPr>
              <w:spacing w:line="324" w:lineRule="auto"/>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p w14:paraId="4254CA05" w14:textId="77777777" w:rsidR="00804CFA" w:rsidRDefault="00000000">
            <w:pPr>
              <w:ind w:left="326" w:hanging="276"/>
            </w:pPr>
            <w:r>
              <w:rPr>
                <w:sz w:val="24"/>
              </w:rPr>
              <w:t>3.柺杖如依實際需求同時申請雙側使用者，可給付額度加倍。</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9D70732" w14:textId="77777777" w:rsidR="00804CFA" w:rsidRDefault="00000000">
            <w:pPr>
              <w:spacing w:after="1666"/>
              <w:ind w:left="135"/>
              <w:jc w:val="both"/>
            </w:pPr>
            <w:r>
              <w:rPr>
                <w:sz w:val="24"/>
              </w:rPr>
              <w:t>不適用</w:t>
            </w:r>
            <w:r>
              <w:rPr>
                <w:rFonts w:ascii="Times New Roman" w:eastAsia="Times New Roman" w:hAnsi="Times New Roman" w:cs="Times New Roman"/>
                <w:sz w:val="24"/>
              </w:rPr>
              <w:t xml:space="preserve"> </w:t>
            </w:r>
          </w:p>
          <w:p w14:paraId="593BD9C9" w14:textId="77777777" w:rsidR="00804CFA" w:rsidRDefault="00000000">
            <w:pPr>
              <w:ind w:left="-29"/>
            </w:pPr>
            <w:r>
              <w:rPr>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81EDEF1" w14:textId="77777777" w:rsidR="00804CFA" w:rsidRDefault="00000000">
            <w:pPr>
              <w:ind w:left="0" w:right="29"/>
              <w:jc w:val="right"/>
            </w:pPr>
            <w:r>
              <w:rPr>
                <w:rFonts w:ascii="Times New Roman" w:eastAsia="Times New Roman" w:hAnsi="Times New Roman" w:cs="Times New Roman"/>
                <w:sz w:val="24"/>
              </w:rPr>
              <w:t>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35BA51D"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68A5948F" w14:textId="77777777">
        <w:tblPrEx>
          <w:tblCellMar>
            <w:top w:w="0" w:type="dxa"/>
            <w:bottom w:w="0" w:type="dxa"/>
          </w:tblCellMar>
        </w:tblPrEx>
        <w:trPr>
          <w:trHeight w:val="20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5BE68F20" w14:textId="77777777" w:rsidR="00804CFA" w:rsidRDefault="00000000">
            <w:pPr>
              <w:ind w:left="194"/>
            </w:pPr>
            <w:r>
              <w:rPr>
                <w:rFonts w:ascii="Times New Roman" w:eastAsia="Times New Roman" w:hAnsi="Times New Roman" w:cs="Times New Roman"/>
                <w:sz w:val="24"/>
              </w:rPr>
              <w:lastRenderedPageBreak/>
              <w:t xml:space="preserve">EB03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70DB370" w14:textId="77777777" w:rsidR="00804CFA" w:rsidRDefault="00000000">
            <w:pPr>
              <w:ind w:left="29"/>
            </w:pPr>
            <w:r>
              <w:rPr>
                <w:sz w:val="24"/>
              </w:rPr>
              <w:t>助行器</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3A9B059"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FDF05F2"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69F3F6EB" w14:textId="77777777" w:rsidR="00804CFA" w:rsidRDefault="00000000">
            <w:pPr>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F5485B0"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7899957D" w14:textId="77777777" w:rsidR="00804CFA" w:rsidRDefault="00000000">
            <w:pPr>
              <w:ind w:left="0" w:right="29"/>
              <w:jc w:val="right"/>
            </w:pPr>
            <w:r>
              <w:rPr>
                <w:rFonts w:ascii="Times New Roman" w:eastAsia="Times New Roman" w:hAnsi="Times New Roman" w:cs="Times New Roman"/>
                <w:sz w:val="24"/>
              </w:rPr>
              <w:t>800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708D379"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7FC78B6D" w14:textId="77777777">
        <w:tblPrEx>
          <w:tblCellMar>
            <w:top w:w="0" w:type="dxa"/>
            <w:bottom w:w="0" w:type="dxa"/>
          </w:tblCellMar>
        </w:tblPrEx>
        <w:trPr>
          <w:trHeight w:val="589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341165B" w14:textId="77777777" w:rsidR="00804CFA" w:rsidRDefault="00000000">
            <w:pPr>
              <w:ind w:left="194"/>
            </w:pPr>
            <w:r>
              <w:rPr>
                <w:rFonts w:ascii="Times New Roman" w:eastAsia="Times New Roman" w:hAnsi="Times New Roman" w:cs="Times New Roman"/>
                <w:sz w:val="24"/>
              </w:rPr>
              <w:t xml:space="preserve">EB04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30363D1" w14:textId="77777777" w:rsidR="00804CFA" w:rsidRDefault="00000000">
            <w:pPr>
              <w:ind w:left="29"/>
            </w:pPr>
            <w:r>
              <w:rPr>
                <w:sz w:val="24"/>
              </w:rPr>
              <w:t>帶輪型助步車</w:t>
            </w:r>
            <w:r>
              <w:rPr>
                <w:rFonts w:ascii="Times New Roman" w:eastAsia="Times New Roman" w:hAnsi="Times New Roman" w:cs="Times New Roman"/>
                <w:sz w:val="24"/>
              </w:rPr>
              <w:t>(</w:t>
            </w:r>
            <w:r>
              <w:rPr>
                <w:sz w:val="24"/>
              </w:rPr>
              <w:t>助行椅</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14194310"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82E7323" w14:textId="77777777" w:rsidR="00804CFA" w:rsidRDefault="00000000">
            <w:pPr>
              <w:spacing w:after="17"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1903D3A5" w14:textId="77777777" w:rsidR="00804CFA" w:rsidRDefault="00000000">
            <w:pPr>
              <w:spacing w:after="13" w:line="314" w:lineRule="auto"/>
              <w:ind w:left="218" w:hanging="168"/>
            </w:pPr>
            <w:r>
              <w:rPr>
                <w:rFonts w:ascii="Times New Roman" w:eastAsia="Times New Roman" w:hAnsi="Times New Roman" w:cs="Times New Roman"/>
                <w:sz w:val="24"/>
              </w:rPr>
              <w:t>2.</w:t>
            </w:r>
            <w:r>
              <w:rPr>
                <w:sz w:val="24"/>
              </w:rPr>
              <w:t>本組合應由專業治療師或輔具評估人員出具評估報告，判定為本輔具需要者，始得給付。</w:t>
            </w:r>
            <w:r>
              <w:rPr>
                <w:rFonts w:ascii="Times New Roman" w:eastAsia="Times New Roman" w:hAnsi="Times New Roman" w:cs="Times New Roman"/>
                <w:sz w:val="24"/>
              </w:rPr>
              <w:t xml:space="preserve"> </w:t>
            </w:r>
          </w:p>
          <w:p w14:paraId="42DB10D2"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692124C0" w14:textId="77777777" w:rsidR="00804CFA" w:rsidRDefault="00000000">
            <w:pPr>
              <w:spacing w:after="2" w:line="326" w:lineRule="auto"/>
              <w:ind w:left="218" w:right="-91" w:hanging="168"/>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w:t>
            </w:r>
          </w:p>
          <w:p w14:paraId="378BB922" w14:textId="77777777" w:rsidR="00804CFA" w:rsidRDefault="00000000">
            <w:pPr>
              <w:spacing w:after="21"/>
              <w:ind w:left="218"/>
            </w:pPr>
            <w:r>
              <w:rPr>
                <w:sz w:val="24"/>
              </w:rPr>
              <w:t>價格。</w:t>
            </w:r>
            <w:r>
              <w:rPr>
                <w:rFonts w:ascii="Times New Roman" w:eastAsia="Times New Roman" w:hAnsi="Times New Roman" w:cs="Times New Roman"/>
                <w:sz w:val="24"/>
              </w:rPr>
              <w:t xml:space="preserve"> </w:t>
            </w:r>
          </w:p>
          <w:p w14:paraId="064A2FF6" w14:textId="77777777" w:rsidR="00804CFA" w:rsidRDefault="00000000">
            <w:pPr>
              <w:spacing w:line="276" w:lineRule="auto"/>
              <w:ind w:left="185" w:hanging="156"/>
            </w:pPr>
            <w:r>
              <w:rPr>
                <w:rFonts w:ascii="Times New Roman" w:eastAsia="Times New Roman" w:hAnsi="Times New Roman" w:cs="Times New Roman"/>
                <w:sz w:val="24"/>
              </w:rPr>
              <w:t>5.</w:t>
            </w:r>
            <w:r>
              <w:rPr>
                <w:sz w:val="24"/>
              </w:rPr>
              <w:t xml:space="preserve">帶輪型助步車須完全符合下列功能條件： </w:t>
            </w:r>
          </w:p>
          <w:p w14:paraId="671EA557" w14:textId="77777777" w:rsidR="00804CFA" w:rsidRDefault="00000000">
            <w:pPr>
              <w:spacing w:after="111"/>
              <w:ind w:left="29"/>
              <w:jc w:val="both"/>
            </w:pPr>
            <w:r>
              <w:rPr>
                <w:sz w:val="24"/>
              </w:rPr>
              <w:t xml:space="preserve"> (1)附手控煞車及煞車鎖定功能。 </w:t>
            </w:r>
          </w:p>
          <w:p w14:paraId="1DB9E48E" w14:textId="77777777" w:rsidR="00804CFA" w:rsidRDefault="00000000">
            <w:pPr>
              <w:ind w:left="50"/>
            </w:pPr>
            <w:r>
              <w:rPr>
                <w:sz w:val="24"/>
              </w:rPr>
              <w:t xml:space="preserve"> (2)附臨時休憩座位功能。</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7F81EF47" w14:textId="77777777" w:rsidR="00804CFA" w:rsidRDefault="00000000">
            <w:pPr>
              <w:spacing w:after="4034"/>
              <w:ind w:left="0" w:right="26"/>
              <w:jc w:val="right"/>
            </w:pPr>
            <w:r>
              <w:rPr>
                <w:rFonts w:ascii="Times New Roman" w:eastAsia="Times New Roman" w:hAnsi="Times New Roman" w:cs="Times New Roman"/>
                <w:sz w:val="24"/>
              </w:rPr>
              <w:t>300</w:t>
            </w:r>
          </w:p>
          <w:p w14:paraId="36C572E0" w14:textId="77777777" w:rsidR="00804CFA" w:rsidRDefault="00000000">
            <w:pPr>
              <w:ind w:left="-29"/>
            </w:pPr>
            <w:r>
              <w:rPr>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FD4CD6C"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1D97E1A"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1E1DD920" w14:textId="77777777">
        <w:tblPrEx>
          <w:tblCellMar>
            <w:top w:w="0" w:type="dxa"/>
            <w:bottom w:w="0" w:type="dxa"/>
          </w:tblCellMar>
        </w:tblPrEx>
        <w:trPr>
          <w:trHeight w:val="12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53CC897" w14:textId="77777777" w:rsidR="00804CFA" w:rsidRDefault="00000000">
            <w:pPr>
              <w:ind w:left="194"/>
            </w:pPr>
            <w:r>
              <w:rPr>
                <w:rFonts w:ascii="Times New Roman" w:eastAsia="Times New Roman" w:hAnsi="Times New Roman" w:cs="Times New Roman"/>
                <w:sz w:val="24"/>
              </w:rPr>
              <w:t xml:space="preserve">EC01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7E8033A" w14:textId="77777777" w:rsidR="00804CFA" w:rsidRDefault="00000000">
            <w:pPr>
              <w:ind w:left="29"/>
            </w:pPr>
            <w:r>
              <w:rPr>
                <w:sz w:val="24"/>
              </w:rPr>
              <w:t>輪椅</w:t>
            </w:r>
            <w:r>
              <w:rPr>
                <w:rFonts w:ascii="Times New Roman" w:eastAsia="Times New Roman" w:hAnsi="Times New Roman" w:cs="Times New Roman"/>
                <w:sz w:val="24"/>
              </w:rPr>
              <w:t>-A</w:t>
            </w:r>
            <w:r>
              <w:rPr>
                <w:sz w:val="24"/>
              </w:rPr>
              <w:t>款</w:t>
            </w:r>
            <w:r>
              <w:rPr>
                <w:rFonts w:ascii="Times New Roman" w:eastAsia="Times New Roman" w:hAnsi="Times New Roman" w:cs="Times New Roman"/>
                <w:sz w:val="24"/>
              </w:rPr>
              <w:t>(</w:t>
            </w:r>
            <w:r>
              <w:rPr>
                <w:sz w:val="24"/>
              </w:rPr>
              <w:t>非輕量化量產型</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AD08EA8"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7DFD7A8D" w14:textId="77777777" w:rsidR="00804CFA" w:rsidRDefault="00000000">
            <w:pPr>
              <w:ind w:left="228" w:hanging="199"/>
            </w:pPr>
            <w:r>
              <w:rPr>
                <w:rFonts w:ascii="Times New Roman" w:eastAsia="Times New Roman" w:hAnsi="Times New Roman" w:cs="Times New Roman"/>
                <w:sz w:val="24"/>
              </w:rPr>
              <w:t>1.</w:t>
            </w:r>
            <w:r>
              <w:rPr>
                <w:sz w:val="24"/>
              </w:rPr>
              <w:t>內容包括：輔具、輔具選用建議、輔具各項尺寸調整配置、諮詢等服務。</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05363EB"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1A2CE90B" w14:textId="77777777" w:rsidR="00804CFA" w:rsidRDefault="00000000">
            <w:pPr>
              <w:ind w:left="0" w:right="29"/>
              <w:jc w:val="right"/>
            </w:pPr>
            <w:r>
              <w:rPr>
                <w:rFonts w:ascii="Times New Roman" w:eastAsia="Times New Roman" w:hAnsi="Times New Roman" w:cs="Times New Roman"/>
                <w:sz w:val="24"/>
              </w:rPr>
              <w:t>3,500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7F50717"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7A1F6F85"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0B7F857B"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3064BC9"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3962B45"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306DA51"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8F256FA"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3FF90E9"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6E66F72F"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F25BD48"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65DB730F"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ED9E2B0" w14:textId="77777777" w:rsidR="00804CFA" w:rsidRDefault="00000000">
            <w:pPr>
              <w:spacing w:after="9" w:line="304" w:lineRule="auto"/>
              <w:ind w:left="0"/>
              <w:jc w:val="center"/>
            </w:pPr>
            <w:r>
              <w:rPr>
                <w:sz w:val="24"/>
              </w:rPr>
              <w:t>購置最低使用年限</w:t>
            </w:r>
          </w:p>
          <w:p w14:paraId="77DA446A"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77CF44F8" w14:textId="77777777">
        <w:tblPrEx>
          <w:tblCellMar>
            <w:top w:w="0" w:type="dxa"/>
            <w:bottom w:w="0" w:type="dxa"/>
          </w:tblCellMar>
        </w:tblPrEx>
        <w:trPr>
          <w:trHeight w:val="32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630739C"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BCFFCC9"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vAlign w:val="bottom"/>
          </w:tcPr>
          <w:p w14:paraId="7521B868"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9AC64B2" w14:textId="77777777" w:rsidR="00804CFA" w:rsidRDefault="00000000">
            <w:pPr>
              <w:spacing w:line="324" w:lineRule="auto"/>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p w14:paraId="559FBE54" w14:textId="77777777" w:rsidR="00804CFA" w:rsidRDefault="00000000">
            <w:pPr>
              <w:spacing w:line="324" w:lineRule="auto"/>
              <w:ind w:left="218" w:hanging="168"/>
            </w:pPr>
            <w:r>
              <w:rPr>
                <w:rFonts w:ascii="Times New Roman" w:eastAsia="Times New Roman" w:hAnsi="Times New Roman" w:cs="Times New Roman"/>
                <w:sz w:val="24"/>
              </w:rPr>
              <w:t>3.</w:t>
            </w:r>
            <w:r>
              <w:rPr>
                <w:sz w:val="24"/>
              </w:rPr>
              <w:t>規格或功能規範：輪椅均應配備骨盆帶。</w:t>
            </w:r>
            <w:r>
              <w:rPr>
                <w:rFonts w:ascii="Times New Roman" w:eastAsia="Times New Roman" w:hAnsi="Times New Roman" w:cs="Times New Roman"/>
                <w:sz w:val="24"/>
              </w:rPr>
              <w:t xml:space="preserve"> </w:t>
            </w:r>
          </w:p>
          <w:p w14:paraId="6C558929" w14:textId="77777777" w:rsidR="00804CFA" w:rsidRDefault="00000000">
            <w:pPr>
              <w:ind w:left="50" w:right="-5"/>
              <w:jc w:val="both"/>
            </w:pPr>
            <w:r>
              <w:rPr>
                <w:rFonts w:ascii="Times New Roman" w:eastAsia="Times New Roman" w:hAnsi="Times New Roman" w:cs="Times New Roman"/>
                <w:sz w:val="24"/>
              </w:rPr>
              <w:t xml:space="preserve">4.EC01 </w:t>
            </w:r>
            <w:r>
              <w:rPr>
                <w:sz w:val="24"/>
              </w:rPr>
              <w:t>輪椅</w:t>
            </w: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w:t>
            </w:r>
            <w:r>
              <w:rPr>
                <w:sz w:val="24"/>
              </w:rPr>
              <w:t>非輕量化量產型</w:t>
            </w:r>
            <w:r>
              <w:rPr>
                <w:rFonts w:ascii="Times New Roman" w:eastAsia="Times New Roman" w:hAnsi="Times New Roman" w:cs="Times New Roman"/>
                <w:sz w:val="24"/>
              </w:rPr>
              <w:t>)</w:t>
            </w:r>
            <w:r>
              <w:rPr>
                <w:rFonts w:ascii="Microsoft JhengHei UI" w:eastAsia="Microsoft JhengHei UI" w:hAnsi="Microsoft JhengHei UI" w:cs="Microsoft JhengHei UI"/>
                <w:sz w:val="24"/>
              </w:rPr>
              <w:t>、</w:t>
            </w:r>
          </w:p>
          <w:p w14:paraId="287BD245" w14:textId="77777777" w:rsidR="00804CFA" w:rsidRDefault="00000000">
            <w:pPr>
              <w:ind w:left="218" w:right="29"/>
              <w:jc w:val="both"/>
            </w:pPr>
            <w:r>
              <w:rPr>
                <w:rFonts w:ascii="Times New Roman" w:eastAsia="Times New Roman" w:hAnsi="Times New Roman" w:cs="Times New Roman"/>
                <w:sz w:val="24"/>
              </w:rPr>
              <w:t xml:space="preserve">EC02 </w:t>
            </w:r>
            <w:r>
              <w:rPr>
                <w:sz w:val="24"/>
              </w:rPr>
              <w:t>輪椅</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r>
              <w:rPr>
                <w:sz w:val="24"/>
              </w:rPr>
              <w:t>輕量化量產型</w:t>
            </w:r>
            <w:r>
              <w:rPr>
                <w:rFonts w:ascii="Times New Roman" w:eastAsia="Times New Roman" w:hAnsi="Times New Roman" w:cs="Times New Roman"/>
                <w:sz w:val="24"/>
              </w:rPr>
              <w:t>)</w:t>
            </w:r>
            <w:r>
              <w:rPr>
                <w:sz w:val="24"/>
              </w:rPr>
              <w:t xml:space="preserve">、 </w:t>
            </w:r>
            <w:r>
              <w:rPr>
                <w:rFonts w:ascii="Times New Roman" w:eastAsia="Times New Roman" w:hAnsi="Times New Roman" w:cs="Times New Roman"/>
                <w:sz w:val="24"/>
              </w:rPr>
              <w:t xml:space="preserve">EC03 </w:t>
            </w:r>
            <w:r>
              <w:rPr>
                <w:sz w:val="24"/>
              </w:rPr>
              <w:t>輪椅</w:t>
            </w:r>
            <w:r>
              <w:rPr>
                <w:rFonts w:ascii="Times New Roman" w:eastAsia="Times New Roman" w:hAnsi="Times New Roman" w:cs="Times New Roman"/>
                <w:sz w:val="24"/>
              </w:rPr>
              <w:t xml:space="preserve">-C </w:t>
            </w:r>
            <w:r>
              <w:rPr>
                <w:sz w:val="24"/>
              </w:rPr>
              <w:t>款</w:t>
            </w:r>
            <w:r>
              <w:rPr>
                <w:rFonts w:ascii="Times New Roman" w:eastAsia="Times New Roman" w:hAnsi="Times New Roman" w:cs="Times New Roman"/>
                <w:sz w:val="24"/>
              </w:rPr>
              <w:t>(</w:t>
            </w:r>
            <w:r>
              <w:rPr>
                <w:sz w:val="24"/>
              </w:rPr>
              <w:t>量身訂製型</w:t>
            </w:r>
            <w:r>
              <w:rPr>
                <w:rFonts w:ascii="Times New Roman" w:eastAsia="Times New Roman" w:hAnsi="Times New Roman" w:cs="Times New Roman"/>
                <w:sz w:val="24"/>
              </w:rPr>
              <w:t>)</w:t>
            </w:r>
            <w:r>
              <w:rPr>
                <w:sz w:val="24"/>
              </w:rPr>
              <w:t>僅能擇一給付。</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13E7BF5"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5262624"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3921F7F" w14:textId="77777777" w:rsidR="00804CFA" w:rsidRDefault="00804CFA">
            <w:pPr>
              <w:spacing w:after="160"/>
              <w:ind w:left="0"/>
            </w:pPr>
          </w:p>
        </w:tc>
      </w:tr>
      <w:tr w:rsidR="00804CFA" w14:paraId="7828E397" w14:textId="77777777">
        <w:tblPrEx>
          <w:tblCellMar>
            <w:top w:w="0" w:type="dxa"/>
            <w:bottom w:w="0" w:type="dxa"/>
          </w:tblCellMar>
        </w:tblPrEx>
        <w:trPr>
          <w:trHeight w:val="60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595C545" w14:textId="77777777" w:rsidR="00804CFA" w:rsidRDefault="00000000">
            <w:pPr>
              <w:ind w:left="194"/>
            </w:pPr>
            <w:r>
              <w:rPr>
                <w:rFonts w:ascii="Times New Roman" w:eastAsia="Times New Roman" w:hAnsi="Times New Roman" w:cs="Times New Roman"/>
                <w:sz w:val="24"/>
              </w:rPr>
              <w:t xml:space="preserve">EC02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DBDC68D" w14:textId="77777777" w:rsidR="00804CFA" w:rsidRDefault="00000000">
            <w:pPr>
              <w:ind w:left="29"/>
            </w:pPr>
            <w:r>
              <w:rPr>
                <w:sz w:val="24"/>
              </w:rPr>
              <w:t>輪椅</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w:t>
            </w:r>
            <w:r>
              <w:rPr>
                <w:sz w:val="24"/>
              </w:rPr>
              <w:t>輕量化量產型</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476EAF0"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11FB940" w14:textId="77777777" w:rsidR="00804CFA" w:rsidRDefault="00000000">
            <w:pPr>
              <w:spacing w:after="15"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4912B1B4" w14:textId="77777777" w:rsidR="00804CFA" w:rsidRDefault="00000000">
            <w:pPr>
              <w:spacing w:line="324" w:lineRule="auto"/>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p w14:paraId="6D381DFB" w14:textId="77777777" w:rsidR="00804CFA" w:rsidRDefault="00000000">
            <w:pPr>
              <w:spacing w:line="326" w:lineRule="auto"/>
              <w:ind w:left="228" w:right="-91" w:hanging="199"/>
              <w:jc w:val="both"/>
            </w:pPr>
            <w:r>
              <w:rPr>
                <w:rFonts w:ascii="Times New Roman" w:eastAsia="Times New Roman" w:hAnsi="Times New Roman" w:cs="Times New Roman"/>
                <w:sz w:val="24"/>
              </w:rPr>
              <w:t>3.</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1CE30CFD" w14:textId="77777777" w:rsidR="00804CFA" w:rsidRDefault="00000000">
            <w:pPr>
              <w:spacing w:line="324" w:lineRule="auto"/>
              <w:ind w:left="185" w:hanging="156"/>
            </w:pPr>
            <w:r>
              <w:rPr>
                <w:rFonts w:ascii="Times New Roman" w:eastAsia="Times New Roman" w:hAnsi="Times New Roman" w:cs="Times New Roman"/>
                <w:sz w:val="24"/>
              </w:rPr>
              <w:t>4.</w:t>
            </w:r>
            <w:r>
              <w:rPr>
                <w:sz w:val="24"/>
              </w:rPr>
              <w:t>規格或功能規範：輪椅均應配備骨盆帶。</w:t>
            </w:r>
            <w:r>
              <w:rPr>
                <w:rFonts w:ascii="Times New Roman" w:eastAsia="Times New Roman" w:hAnsi="Times New Roman" w:cs="Times New Roman"/>
                <w:sz w:val="24"/>
              </w:rPr>
              <w:t xml:space="preserve"> </w:t>
            </w:r>
          </w:p>
          <w:p w14:paraId="4D76017A" w14:textId="77777777" w:rsidR="00804CFA" w:rsidRDefault="00000000">
            <w:pPr>
              <w:ind w:left="29" w:right="-2"/>
              <w:jc w:val="both"/>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EC01 </w:t>
            </w:r>
            <w:r>
              <w:rPr>
                <w:sz w:val="24"/>
              </w:rPr>
              <w:t>輪椅</w:t>
            </w: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w:t>
            </w:r>
            <w:r>
              <w:rPr>
                <w:sz w:val="24"/>
              </w:rPr>
              <w:t>非輕量化量產型</w:t>
            </w:r>
            <w:r>
              <w:rPr>
                <w:rFonts w:ascii="Times New Roman" w:eastAsia="Times New Roman" w:hAnsi="Times New Roman" w:cs="Times New Roman"/>
                <w:sz w:val="24"/>
              </w:rPr>
              <w:t>)</w:t>
            </w:r>
            <w:r>
              <w:rPr>
                <w:rFonts w:ascii="Microsoft JhengHei UI" w:eastAsia="Microsoft JhengHei UI" w:hAnsi="Microsoft JhengHei UI" w:cs="Microsoft JhengHei UI"/>
                <w:sz w:val="24"/>
              </w:rPr>
              <w:t>、</w:t>
            </w:r>
          </w:p>
          <w:p w14:paraId="43238EAB" w14:textId="77777777" w:rsidR="00804CFA" w:rsidRDefault="00000000">
            <w:pPr>
              <w:ind w:left="185" w:right="26"/>
              <w:jc w:val="both"/>
            </w:pPr>
            <w:r>
              <w:rPr>
                <w:rFonts w:ascii="Times New Roman" w:eastAsia="Times New Roman" w:hAnsi="Times New Roman" w:cs="Times New Roman"/>
                <w:sz w:val="24"/>
              </w:rPr>
              <w:t xml:space="preserve">EC02 </w:t>
            </w:r>
            <w:r>
              <w:rPr>
                <w:sz w:val="24"/>
              </w:rPr>
              <w:t>輪椅</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r>
              <w:rPr>
                <w:sz w:val="24"/>
              </w:rPr>
              <w:t>輕量化量產型</w:t>
            </w:r>
            <w:r>
              <w:rPr>
                <w:rFonts w:ascii="Times New Roman" w:eastAsia="Times New Roman" w:hAnsi="Times New Roman" w:cs="Times New Roman"/>
                <w:sz w:val="24"/>
              </w:rPr>
              <w:t>)</w:t>
            </w:r>
            <w:r>
              <w:rPr>
                <w:sz w:val="24"/>
              </w:rPr>
              <w:t xml:space="preserve">、 </w:t>
            </w:r>
            <w:r>
              <w:rPr>
                <w:rFonts w:ascii="Times New Roman" w:eastAsia="Times New Roman" w:hAnsi="Times New Roman" w:cs="Times New Roman"/>
                <w:sz w:val="24"/>
              </w:rPr>
              <w:t xml:space="preserve">EC03 </w:t>
            </w:r>
            <w:r>
              <w:rPr>
                <w:sz w:val="24"/>
              </w:rPr>
              <w:t>輪椅</w:t>
            </w:r>
            <w:r>
              <w:rPr>
                <w:rFonts w:ascii="Times New Roman" w:eastAsia="Times New Roman" w:hAnsi="Times New Roman" w:cs="Times New Roman"/>
                <w:sz w:val="24"/>
              </w:rPr>
              <w:t xml:space="preserve">-C </w:t>
            </w:r>
            <w:r>
              <w:rPr>
                <w:sz w:val="24"/>
              </w:rPr>
              <w:t>款</w:t>
            </w:r>
            <w:r>
              <w:rPr>
                <w:rFonts w:ascii="Times New Roman" w:eastAsia="Times New Roman" w:hAnsi="Times New Roman" w:cs="Times New Roman"/>
                <w:sz w:val="24"/>
              </w:rPr>
              <w:t>(</w:t>
            </w:r>
            <w:r>
              <w:rPr>
                <w:sz w:val="24"/>
              </w:rPr>
              <w:t>量身訂製型</w:t>
            </w:r>
            <w:r>
              <w:rPr>
                <w:rFonts w:ascii="Times New Roman" w:eastAsia="Times New Roman" w:hAnsi="Times New Roman" w:cs="Times New Roman"/>
                <w:sz w:val="24"/>
              </w:rPr>
              <w:t>)</w:t>
            </w:r>
            <w:r>
              <w:rPr>
                <w:sz w:val="24"/>
              </w:rPr>
              <w:t>僅能擇一給付。</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6251ECC" w14:textId="77777777" w:rsidR="00804CFA" w:rsidRDefault="00000000">
            <w:pPr>
              <w:spacing w:after="3300"/>
              <w:ind w:left="0" w:right="26"/>
              <w:jc w:val="right"/>
            </w:pPr>
            <w:r>
              <w:rPr>
                <w:rFonts w:ascii="Times New Roman" w:eastAsia="Times New Roman" w:hAnsi="Times New Roman" w:cs="Times New Roman"/>
                <w:sz w:val="24"/>
              </w:rPr>
              <w:t>450</w:t>
            </w:r>
          </w:p>
          <w:p w14:paraId="191B486F" w14:textId="77777777" w:rsidR="00804CFA" w:rsidRDefault="00000000">
            <w:pPr>
              <w:ind w:left="-29"/>
            </w:pP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6B69960"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4,000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626C38D"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323FF8FC"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3B02339" w14:textId="77777777" w:rsidR="00804CFA" w:rsidRDefault="00000000">
            <w:pPr>
              <w:ind w:left="194"/>
            </w:pPr>
            <w:r>
              <w:rPr>
                <w:rFonts w:ascii="Times New Roman" w:eastAsia="Times New Roman" w:hAnsi="Times New Roman" w:cs="Times New Roman"/>
                <w:sz w:val="24"/>
              </w:rPr>
              <w:t xml:space="preserve">EC03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74415DA" w14:textId="77777777" w:rsidR="00804CFA" w:rsidRDefault="00000000">
            <w:pPr>
              <w:ind w:left="29"/>
            </w:pPr>
            <w:r>
              <w:rPr>
                <w:sz w:val="24"/>
              </w:rPr>
              <w:t>輪椅</w:t>
            </w:r>
            <w:r>
              <w:rPr>
                <w:rFonts w:ascii="Times New Roman" w:eastAsia="Times New Roman" w:hAnsi="Times New Roman" w:cs="Times New Roman"/>
                <w:sz w:val="24"/>
              </w:rPr>
              <w:t xml:space="preserve">-C </w:t>
            </w:r>
            <w:r>
              <w:rPr>
                <w:sz w:val="24"/>
              </w:rPr>
              <w:t>款</w:t>
            </w:r>
            <w:r>
              <w:rPr>
                <w:rFonts w:ascii="Times New Roman" w:eastAsia="Times New Roman" w:hAnsi="Times New Roman" w:cs="Times New Roman"/>
                <w:sz w:val="24"/>
              </w:rPr>
              <w:t>(</w:t>
            </w:r>
            <w:r>
              <w:rPr>
                <w:sz w:val="24"/>
              </w:rPr>
              <w:t>量身訂製型</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A07255B"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F311A1A"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19C35600"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75C70FE5" w14:textId="77777777" w:rsidR="00804CFA" w:rsidRDefault="00000000">
            <w:pPr>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0B9B27C"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F012746" w14:textId="77777777" w:rsidR="00804CFA" w:rsidRDefault="00000000">
            <w:pPr>
              <w:ind w:left="0" w:right="29"/>
              <w:jc w:val="right"/>
            </w:pPr>
            <w:r>
              <w:rPr>
                <w:rFonts w:ascii="Times New Roman" w:eastAsia="Times New Roman" w:hAnsi="Times New Roman" w:cs="Times New Roman"/>
                <w:sz w:val="24"/>
              </w:rPr>
              <w:t>9,000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A4C7562"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5B3FA0DB"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5FA18748"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30ACC13" w14:textId="77777777" w:rsidR="00804CFA" w:rsidRDefault="00000000">
            <w:pPr>
              <w:ind w:left="228"/>
            </w:pPr>
            <w:r>
              <w:rPr>
                <w:sz w:val="24"/>
              </w:rPr>
              <w:lastRenderedPageBreak/>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043B890"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0C46FB"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F0BB66B"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F61F94C"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3CA5900F"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69452D0"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7339B45A"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7C8C2C8" w14:textId="77777777" w:rsidR="00804CFA" w:rsidRDefault="00000000">
            <w:pPr>
              <w:spacing w:after="9" w:line="304" w:lineRule="auto"/>
              <w:ind w:left="0"/>
              <w:jc w:val="center"/>
            </w:pPr>
            <w:r>
              <w:rPr>
                <w:sz w:val="24"/>
              </w:rPr>
              <w:t>購置最低使用年限</w:t>
            </w:r>
          </w:p>
          <w:p w14:paraId="3BE51D4B"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78FE88A9" w14:textId="77777777">
        <w:tblPrEx>
          <w:tblCellMar>
            <w:top w:w="0" w:type="dxa"/>
            <w:bottom w:w="0" w:type="dxa"/>
          </w:tblCellMar>
        </w:tblPrEx>
        <w:trPr>
          <w:trHeight w:val="56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2CFC878"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84A9257"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FDCD8EA"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67A6385" w14:textId="77777777" w:rsidR="00804CFA" w:rsidRDefault="00000000">
            <w:pPr>
              <w:spacing w:after="88"/>
              <w:ind w:left="50"/>
            </w:pPr>
            <w:r>
              <w:rPr>
                <w:rFonts w:ascii="Times New Roman" w:eastAsia="Times New Roman" w:hAnsi="Times New Roman" w:cs="Times New Roman"/>
                <w:sz w:val="24"/>
              </w:rPr>
              <w:t>4.</w:t>
            </w:r>
            <w:r>
              <w:rPr>
                <w:sz w:val="24"/>
              </w:rPr>
              <w:t>本組合免部分負擔。</w:t>
            </w:r>
            <w:r>
              <w:rPr>
                <w:rFonts w:ascii="Times New Roman" w:eastAsia="Times New Roman" w:hAnsi="Times New Roman" w:cs="Times New Roman"/>
                <w:sz w:val="24"/>
              </w:rPr>
              <w:t xml:space="preserve"> </w:t>
            </w:r>
          </w:p>
          <w:p w14:paraId="6048CF57" w14:textId="77777777" w:rsidR="00804CFA" w:rsidRDefault="00000000">
            <w:pPr>
              <w:spacing w:line="304" w:lineRule="auto"/>
              <w:ind w:left="185" w:hanging="156"/>
            </w:pPr>
            <w:r>
              <w:rPr>
                <w:rFonts w:ascii="Times New Roman" w:eastAsia="Times New Roman" w:hAnsi="Times New Roman" w:cs="Times New Roman"/>
                <w:sz w:val="24"/>
              </w:rPr>
              <w:t>5.</w:t>
            </w:r>
            <w:r>
              <w:rPr>
                <w:sz w:val="24"/>
              </w:rPr>
              <w:t>規格或功能規範：輪椅均應配備骨盆帶，並應符合下列規範之一</w:t>
            </w:r>
            <w:r>
              <w:rPr>
                <w:rFonts w:ascii="細明體" w:eastAsia="細明體" w:hAnsi="細明體" w:cs="細明體"/>
                <w:sz w:val="24"/>
              </w:rPr>
              <w:t xml:space="preserve">： </w:t>
            </w:r>
          </w:p>
          <w:p w14:paraId="64471744" w14:textId="77777777" w:rsidR="00804CFA" w:rsidRDefault="00000000">
            <w:pPr>
              <w:spacing w:after="64"/>
              <w:ind w:left="96"/>
            </w:pPr>
            <w:r>
              <w:rPr>
                <w:sz w:val="24"/>
              </w:rPr>
              <w:t xml:space="preserve">(1)150公斤以上之載重能力。 </w:t>
            </w:r>
          </w:p>
          <w:p w14:paraId="165483AB" w14:textId="77777777" w:rsidR="00804CFA" w:rsidRDefault="00000000">
            <w:pPr>
              <w:spacing w:after="61"/>
              <w:ind w:left="77" w:right="-31"/>
              <w:jc w:val="both"/>
            </w:pPr>
            <w:r>
              <w:rPr>
                <w:sz w:val="24"/>
              </w:rPr>
              <w:t>(2)14英吋以下或22英吋以上座寬。</w:t>
            </w:r>
          </w:p>
          <w:p w14:paraId="434BE32E" w14:textId="77777777" w:rsidR="00804CFA" w:rsidRDefault="00000000">
            <w:pPr>
              <w:spacing w:line="304" w:lineRule="auto"/>
              <w:ind w:left="466" w:hanging="389"/>
            </w:pPr>
            <w:r>
              <w:rPr>
                <w:sz w:val="24"/>
              </w:rPr>
              <w:t xml:space="preserve">(3)具有4英吋以上座深調整、2英吋以上座寬調整並可依個別化需求設定座背靠角度之設計。 </w:t>
            </w:r>
          </w:p>
          <w:p w14:paraId="51572E0E" w14:textId="77777777" w:rsidR="00804CFA" w:rsidRDefault="00000000">
            <w:pPr>
              <w:spacing w:after="14" w:line="304" w:lineRule="auto"/>
              <w:ind w:left="466" w:hanging="389"/>
            </w:pPr>
            <w:r>
              <w:rPr>
                <w:sz w:val="24"/>
              </w:rPr>
              <w:t xml:space="preserve">(4)其他經輔具中心專業人員評估認定之規格或功能要求。 </w:t>
            </w:r>
          </w:p>
          <w:p w14:paraId="188EC0D4" w14:textId="77777777" w:rsidR="00804CFA" w:rsidRDefault="00000000">
            <w:pPr>
              <w:spacing w:after="84"/>
              <w:ind w:left="48"/>
              <w:jc w:val="both"/>
            </w:pPr>
            <w:r>
              <w:rPr>
                <w:rFonts w:ascii="Times New Roman" w:eastAsia="Times New Roman" w:hAnsi="Times New Roman" w:cs="Times New Roman"/>
                <w:sz w:val="24"/>
              </w:rPr>
              <w:t xml:space="preserve">6. EC01 </w:t>
            </w:r>
            <w:r>
              <w:rPr>
                <w:sz w:val="24"/>
              </w:rPr>
              <w:t>輪椅</w:t>
            </w: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w:t>
            </w:r>
            <w:r>
              <w:rPr>
                <w:sz w:val="24"/>
              </w:rPr>
              <w:t>非輕量化量產</w:t>
            </w:r>
          </w:p>
          <w:p w14:paraId="37885484" w14:textId="77777777" w:rsidR="00804CFA" w:rsidRDefault="00000000">
            <w:pPr>
              <w:ind w:left="286" w:right="28"/>
              <w:jc w:val="both"/>
            </w:pPr>
            <w:r>
              <w:rPr>
                <w:sz w:val="24"/>
              </w:rPr>
              <w:t>型</w:t>
            </w:r>
            <w:r>
              <w:rPr>
                <w:rFonts w:ascii="Times New Roman" w:eastAsia="Times New Roman" w:hAnsi="Times New Roman" w:cs="Times New Roman"/>
                <w:sz w:val="24"/>
              </w:rPr>
              <w:t>)</w:t>
            </w:r>
            <w:r>
              <w:rPr>
                <w:rFonts w:ascii="Microsoft JhengHei UI" w:eastAsia="Microsoft JhengHei UI" w:hAnsi="Microsoft JhengHei UI" w:cs="Microsoft JhengHei UI"/>
                <w:sz w:val="24"/>
              </w:rPr>
              <w:t>、</w:t>
            </w:r>
            <w:r>
              <w:rPr>
                <w:rFonts w:ascii="Times New Roman" w:eastAsia="Times New Roman" w:hAnsi="Times New Roman" w:cs="Times New Roman"/>
                <w:sz w:val="24"/>
              </w:rPr>
              <w:t xml:space="preserve">EC02 </w:t>
            </w:r>
            <w:r>
              <w:rPr>
                <w:sz w:val="24"/>
              </w:rPr>
              <w:t>輪椅</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r>
              <w:rPr>
                <w:sz w:val="24"/>
              </w:rPr>
              <w:t>輕量化量產型</w:t>
            </w:r>
            <w:r>
              <w:rPr>
                <w:rFonts w:ascii="Times New Roman" w:eastAsia="Times New Roman" w:hAnsi="Times New Roman" w:cs="Times New Roman"/>
                <w:sz w:val="24"/>
              </w:rPr>
              <w:t>)</w:t>
            </w:r>
            <w:r>
              <w:rPr>
                <w:sz w:val="24"/>
              </w:rPr>
              <w:t>、</w:t>
            </w:r>
            <w:r>
              <w:rPr>
                <w:rFonts w:ascii="Times New Roman" w:eastAsia="Times New Roman" w:hAnsi="Times New Roman" w:cs="Times New Roman"/>
                <w:sz w:val="24"/>
              </w:rPr>
              <w:t xml:space="preserve">EC03 </w:t>
            </w:r>
            <w:r>
              <w:rPr>
                <w:sz w:val="24"/>
              </w:rPr>
              <w:t>輪椅</w:t>
            </w:r>
            <w:r>
              <w:rPr>
                <w:rFonts w:ascii="Times New Roman" w:eastAsia="Times New Roman" w:hAnsi="Times New Roman" w:cs="Times New Roman"/>
                <w:sz w:val="24"/>
              </w:rPr>
              <w:t xml:space="preserve">-C </w:t>
            </w:r>
            <w:r>
              <w:rPr>
                <w:sz w:val="24"/>
              </w:rPr>
              <w:t>款</w:t>
            </w:r>
            <w:r>
              <w:rPr>
                <w:rFonts w:ascii="Times New Roman" w:eastAsia="Times New Roman" w:hAnsi="Times New Roman" w:cs="Times New Roman"/>
                <w:sz w:val="24"/>
              </w:rPr>
              <w:t>(</w:t>
            </w:r>
            <w:r>
              <w:rPr>
                <w:sz w:val="24"/>
              </w:rPr>
              <w:t>量身訂製型</w:t>
            </w:r>
            <w:r>
              <w:rPr>
                <w:rFonts w:ascii="Times New Roman" w:eastAsia="Times New Roman" w:hAnsi="Times New Roman" w:cs="Times New Roman"/>
                <w:sz w:val="24"/>
              </w:rPr>
              <w:t xml:space="preserve">) </w:t>
            </w:r>
            <w:r>
              <w:rPr>
                <w:sz w:val="24"/>
              </w:rPr>
              <w:t xml:space="preserve">僅能擇一給付。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41F1B15" w14:textId="77777777" w:rsidR="00804CFA" w:rsidRDefault="00000000">
            <w:pPr>
              <w:spacing w:after="900"/>
              <w:ind w:left="-29"/>
            </w:pPr>
            <w:r>
              <w:rPr>
                <w:rFonts w:ascii="Times New Roman" w:eastAsia="Times New Roman" w:hAnsi="Times New Roman" w:cs="Times New Roman"/>
                <w:sz w:val="24"/>
              </w:rPr>
              <w:t xml:space="preserve"> </w:t>
            </w:r>
          </w:p>
          <w:p w14:paraId="385EA0EA" w14:textId="77777777" w:rsidR="00804CFA" w:rsidRDefault="00000000">
            <w:pPr>
              <w:ind w:left="-29"/>
            </w:pPr>
            <w:r>
              <w:rPr>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14FF1E6"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2FFC393" w14:textId="77777777" w:rsidR="00804CFA" w:rsidRDefault="00804CFA">
            <w:pPr>
              <w:spacing w:after="160"/>
              <w:ind w:left="0"/>
            </w:pPr>
          </w:p>
        </w:tc>
      </w:tr>
      <w:tr w:rsidR="00804CFA" w14:paraId="749752B2" w14:textId="77777777">
        <w:tblPrEx>
          <w:tblCellMar>
            <w:top w:w="0" w:type="dxa"/>
            <w:bottom w:w="0" w:type="dxa"/>
          </w:tblCellMar>
        </w:tblPrEx>
        <w:trPr>
          <w:trHeight w:val="12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7CDA651" w14:textId="77777777" w:rsidR="00804CFA" w:rsidRDefault="00000000">
            <w:pPr>
              <w:ind w:left="194"/>
            </w:pPr>
            <w:r>
              <w:rPr>
                <w:rFonts w:ascii="Times New Roman" w:eastAsia="Times New Roman" w:hAnsi="Times New Roman" w:cs="Times New Roman"/>
                <w:sz w:val="24"/>
              </w:rPr>
              <w:t xml:space="preserve">EC04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7725310" w14:textId="77777777" w:rsidR="00804CFA" w:rsidRDefault="00000000">
            <w:pPr>
              <w:ind w:left="29"/>
            </w:pPr>
            <w:r>
              <w:rPr>
                <w:sz w:val="24"/>
              </w:rPr>
              <w:t>輪椅附加功能</w:t>
            </w:r>
            <w:r>
              <w:rPr>
                <w:rFonts w:ascii="Times New Roman" w:eastAsia="Times New Roman" w:hAnsi="Times New Roman" w:cs="Times New Roman"/>
                <w:sz w:val="24"/>
              </w:rPr>
              <w:t xml:space="preserve">-A </w:t>
            </w:r>
            <w:r>
              <w:rPr>
                <w:sz w:val="24"/>
              </w:rPr>
              <w:t>款（具利於移位功能）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7E933ED"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vMerge w:val="restart"/>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879DDE4" w14:textId="77777777" w:rsidR="00804CFA" w:rsidRDefault="00000000">
            <w:pPr>
              <w:spacing w:after="14"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56426904" w14:textId="77777777" w:rsidR="00804CFA" w:rsidRDefault="00000000">
            <w:pPr>
              <w:spacing w:after="9" w:line="314" w:lineRule="auto"/>
              <w:ind w:left="218" w:hanging="168"/>
            </w:pPr>
            <w:r>
              <w:rPr>
                <w:rFonts w:ascii="Times New Roman" w:eastAsia="Times New Roman" w:hAnsi="Times New Roman" w:cs="Times New Roman"/>
                <w:sz w:val="24"/>
              </w:rPr>
              <w:lastRenderedPageBreak/>
              <w:t>2.</w:t>
            </w:r>
            <w:r>
              <w:rPr>
                <w:sz w:val="24"/>
              </w:rPr>
              <w:t>本組合應由專業治療師或輔具評估人員出具評估報告，判定為本輔具需要者，始得給付。</w:t>
            </w:r>
            <w:r>
              <w:rPr>
                <w:rFonts w:ascii="Times New Roman" w:eastAsia="Times New Roman" w:hAnsi="Times New Roman" w:cs="Times New Roman"/>
                <w:sz w:val="24"/>
              </w:rPr>
              <w:t xml:space="preserve"> </w:t>
            </w:r>
          </w:p>
          <w:p w14:paraId="4CC39B97"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0734C13B" w14:textId="77777777" w:rsidR="00804CFA" w:rsidRDefault="00000000">
            <w:pPr>
              <w:spacing w:after="86"/>
              <w:ind w:left="29"/>
            </w:pPr>
            <w:r>
              <w:rPr>
                <w:rFonts w:ascii="Times New Roman" w:eastAsia="Times New Roman" w:hAnsi="Times New Roman" w:cs="Times New Roman"/>
                <w:sz w:val="24"/>
              </w:rPr>
              <w:t>4.</w:t>
            </w:r>
            <w:r>
              <w:rPr>
                <w:sz w:val="24"/>
              </w:rPr>
              <w:t>本組合免部分負擔。</w:t>
            </w:r>
            <w:r>
              <w:rPr>
                <w:rFonts w:ascii="Times New Roman" w:eastAsia="Times New Roman" w:hAnsi="Times New Roman" w:cs="Times New Roman"/>
                <w:sz w:val="24"/>
              </w:rPr>
              <w:t xml:space="preserve"> </w:t>
            </w:r>
          </w:p>
          <w:p w14:paraId="0DE5B1F4" w14:textId="77777777" w:rsidR="00804CFA" w:rsidRDefault="00000000">
            <w:pPr>
              <w:spacing w:line="326" w:lineRule="auto"/>
              <w:ind w:left="218" w:right="-91" w:hanging="168"/>
              <w:jc w:val="both"/>
            </w:pPr>
            <w:r>
              <w:rPr>
                <w:rFonts w:ascii="Times New Roman" w:eastAsia="Times New Roman" w:hAnsi="Times New Roman" w:cs="Times New Roman"/>
                <w:sz w:val="24"/>
              </w:rPr>
              <w:t>5.</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3FE895FD" w14:textId="77777777" w:rsidR="00804CFA" w:rsidRDefault="00000000">
            <w:pPr>
              <w:spacing w:after="83"/>
              <w:ind w:left="50"/>
            </w:pPr>
            <w:r>
              <w:rPr>
                <w:rFonts w:ascii="Times New Roman" w:eastAsia="Times New Roman" w:hAnsi="Times New Roman" w:cs="Times New Roman"/>
                <w:sz w:val="24"/>
              </w:rPr>
              <w:t>6.</w:t>
            </w:r>
            <w:r>
              <w:rPr>
                <w:sz w:val="24"/>
              </w:rPr>
              <w:t>規格或功能規範：</w:t>
            </w:r>
            <w:r>
              <w:rPr>
                <w:rFonts w:ascii="Times New Roman" w:eastAsia="Times New Roman" w:hAnsi="Times New Roman" w:cs="Times New Roman"/>
                <w:sz w:val="24"/>
              </w:rPr>
              <w:t xml:space="preserve"> </w:t>
            </w:r>
          </w:p>
          <w:p w14:paraId="58CED52A" w14:textId="77777777" w:rsidR="00804CFA" w:rsidRDefault="00000000">
            <w:pPr>
              <w:ind w:left="468" w:hanging="425"/>
            </w:pPr>
            <w:r>
              <w:rPr>
                <w:rFonts w:ascii="Times New Roman" w:eastAsia="Times New Roman" w:hAnsi="Times New Roman" w:cs="Times New Roman"/>
                <w:sz w:val="24"/>
              </w:rPr>
              <w:t xml:space="preserve"> (1)</w:t>
            </w:r>
            <w:r>
              <w:rPr>
                <w:sz w:val="24"/>
              </w:rPr>
              <w:t>輪椅附加功能</w:t>
            </w:r>
            <w:r>
              <w:rPr>
                <w:rFonts w:ascii="Times New Roman" w:eastAsia="Times New Roman" w:hAnsi="Times New Roman" w:cs="Times New Roman"/>
                <w:sz w:val="24"/>
              </w:rPr>
              <w:t xml:space="preserve">-A </w:t>
            </w:r>
            <w:r>
              <w:rPr>
                <w:sz w:val="24"/>
              </w:rPr>
              <w:t>款：兼具可拆掀式扶手及可拆卸式腳靠以利於移位。</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1D48653" w14:textId="77777777" w:rsidR="00804CFA" w:rsidRDefault="00000000">
            <w:pPr>
              <w:ind w:left="0" w:right="26"/>
              <w:jc w:val="right"/>
            </w:pPr>
            <w:r>
              <w:rPr>
                <w:rFonts w:ascii="Times New Roman" w:eastAsia="Times New Roman" w:hAnsi="Times New Roman" w:cs="Times New Roman"/>
                <w:sz w:val="24"/>
              </w:rPr>
              <w:lastRenderedPageBreak/>
              <w:t>150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131DE5E"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12C892E"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232576D3" w14:textId="77777777">
        <w:tblPrEx>
          <w:tblCellMar>
            <w:top w:w="0" w:type="dxa"/>
            <w:bottom w:w="0" w:type="dxa"/>
          </w:tblCellMar>
        </w:tblPrEx>
        <w:trPr>
          <w:trHeight w:val="8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C4C5E36" w14:textId="77777777" w:rsidR="00804CFA" w:rsidRDefault="00000000">
            <w:pPr>
              <w:ind w:left="194"/>
            </w:pPr>
            <w:r>
              <w:rPr>
                <w:rFonts w:ascii="Times New Roman" w:eastAsia="Times New Roman" w:hAnsi="Times New Roman" w:cs="Times New Roman"/>
                <w:sz w:val="24"/>
              </w:rPr>
              <w:t xml:space="preserve">EC05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8C73EDE" w14:textId="77777777" w:rsidR="00804CFA" w:rsidRDefault="00000000">
            <w:pPr>
              <w:ind w:left="29" w:right="-77"/>
            </w:pPr>
            <w:r>
              <w:rPr>
                <w:sz w:val="24"/>
              </w:rPr>
              <w:t>輪椅附加功能</w:t>
            </w:r>
            <w:r>
              <w:rPr>
                <w:rFonts w:ascii="Times New Roman" w:eastAsia="Times New Roman" w:hAnsi="Times New Roman" w:cs="Times New Roman"/>
                <w:sz w:val="24"/>
              </w:rPr>
              <w:t xml:space="preserve">-B </w:t>
            </w:r>
            <w:r>
              <w:rPr>
                <w:sz w:val="24"/>
              </w:rPr>
              <w:t>款（具仰躺功能）</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EC3B13A" w14:textId="77777777" w:rsidR="00804CFA" w:rsidRDefault="00000000">
            <w:pPr>
              <w:ind w:left="-29" w:firstLine="103"/>
            </w:pPr>
            <w:r>
              <w:rPr>
                <w:sz w:val="24"/>
              </w:rPr>
              <w:t xml:space="preserve">可租賃可 </w:t>
            </w:r>
            <w:r>
              <w:rPr>
                <w:rFonts w:ascii="Times New Roman" w:eastAsia="Times New Roman" w:hAnsi="Times New Roman" w:cs="Times New Roman"/>
                <w:sz w:val="24"/>
              </w:rPr>
              <w:t xml:space="preserve"> </w:t>
            </w:r>
            <w:r>
              <w:rPr>
                <w:sz w:val="24"/>
              </w:rPr>
              <w:t>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472CB18"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2E64D6E" w14:textId="77777777" w:rsidR="00804CFA" w:rsidRDefault="00000000">
            <w:pPr>
              <w:ind w:left="0" w:right="26"/>
              <w:jc w:val="right"/>
            </w:pPr>
            <w:r>
              <w:rPr>
                <w:rFonts w:ascii="Times New Roman" w:eastAsia="Times New Roman" w:hAnsi="Times New Roman" w:cs="Times New Roman"/>
                <w:sz w:val="24"/>
              </w:rPr>
              <w:t>150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8355C82"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22AE87A"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0D54CF52" w14:textId="77777777">
        <w:tblPrEx>
          <w:tblCellMar>
            <w:top w:w="0" w:type="dxa"/>
            <w:bottom w:w="0" w:type="dxa"/>
          </w:tblCellMar>
        </w:tblPrEx>
        <w:trPr>
          <w:trHeight w:val="439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F4C42B5" w14:textId="77777777" w:rsidR="00804CFA" w:rsidRDefault="00000000">
            <w:pPr>
              <w:ind w:left="194"/>
            </w:pPr>
            <w:r>
              <w:rPr>
                <w:rFonts w:ascii="Times New Roman" w:eastAsia="Times New Roman" w:hAnsi="Times New Roman" w:cs="Times New Roman"/>
                <w:sz w:val="24"/>
              </w:rPr>
              <w:lastRenderedPageBreak/>
              <w:t xml:space="preserve">EC06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BA81396" w14:textId="77777777" w:rsidR="00804CFA" w:rsidRDefault="00000000">
            <w:pPr>
              <w:spacing w:after="67"/>
              <w:ind w:left="29"/>
              <w:jc w:val="both"/>
            </w:pPr>
            <w:r>
              <w:rPr>
                <w:sz w:val="24"/>
              </w:rPr>
              <w:t>輪椅附加功能</w:t>
            </w:r>
            <w:r>
              <w:rPr>
                <w:rFonts w:ascii="Times New Roman" w:eastAsia="Times New Roman" w:hAnsi="Times New Roman" w:cs="Times New Roman"/>
                <w:sz w:val="24"/>
              </w:rPr>
              <w:t>-C</w:t>
            </w:r>
          </w:p>
          <w:p w14:paraId="5A0448AB" w14:textId="77777777" w:rsidR="00804CFA" w:rsidRDefault="00000000">
            <w:pPr>
              <w:ind w:left="29"/>
            </w:pPr>
            <w:r>
              <w:rPr>
                <w:sz w:val="24"/>
              </w:rPr>
              <w:t>款（具空中傾倒功能）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164A687"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D558427"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4BB906E" w14:textId="77777777" w:rsidR="00804CFA" w:rsidRDefault="00000000">
            <w:pPr>
              <w:ind w:left="0" w:right="26"/>
              <w:jc w:val="right"/>
            </w:pPr>
            <w:r>
              <w:rPr>
                <w:rFonts w:ascii="Times New Roman" w:eastAsia="Times New Roman" w:hAnsi="Times New Roman" w:cs="Times New Roman"/>
                <w:sz w:val="24"/>
              </w:rPr>
              <w:t>150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AA091A4"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4,000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D003DEE"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09A23A02"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1A48646D"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2F982190"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7A4C6C0C"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60DA0749"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2756702F"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3A1A8DCC"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27BE92F8"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5518EEFD"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389530E9"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E821BAF" w14:textId="77777777" w:rsidR="00804CFA" w:rsidRDefault="00000000">
            <w:pPr>
              <w:spacing w:after="9" w:line="304" w:lineRule="auto"/>
              <w:ind w:left="0"/>
              <w:jc w:val="center"/>
            </w:pPr>
            <w:r>
              <w:rPr>
                <w:sz w:val="24"/>
              </w:rPr>
              <w:t>購置最低使用年限</w:t>
            </w:r>
          </w:p>
          <w:p w14:paraId="706CD586"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6DDFED16" w14:textId="77777777">
        <w:tblPrEx>
          <w:tblCellMar>
            <w:top w:w="0" w:type="dxa"/>
            <w:bottom w:w="0" w:type="dxa"/>
          </w:tblCellMar>
        </w:tblPrEx>
        <w:trPr>
          <w:trHeight w:val="36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66416EE8"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774894CB"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368119C5"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11C6754F" w14:textId="77777777" w:rsidR="00804CFA" w:rsidRDefault="00000000">
            <w:pPr>
              <w:spacing w:after="8" w:line="314" w:lineRule="auto"/>
              <w:ind w:left="468" w:hanging="425"/>
            </w:pPr>
            <w:r>
              <w:rPr>
                <w:rFonts w:ascii="Times New Roman" w:eastAsia="Times New Roman" w:hAnsi="Times New Roman" w:cs="Times New Roman"/>
                <w:sz w:val="24"/>
              </w:rPr>
              <w:t xml:space="preserve"> (2)</w:t>
            </w:r>
            <w:r>
              <w:rPr>
                <w:sz w:val="24"/>
              </w:rPr>
              <w:t>輪椅附加功能</w:t>
            </w:r>
            <w:r>
              <w:rPr>
                <w:rFonts w:ascii="Times New Roman" w:eastAsia="Times New Roman" w:hAnsi="Times New Roman" w:cs="Times New Roman"/>
                <w:sz w:val="24"/>
              </w:rPr>
              <w:t xml:space="preserve">-B </w:t>
            </w:r>
            <w:r>
              <w:rPr>
                <w:sz w:val="24"/>
              </w:rPr>
              <w:t>款：具不及座面連動之椅背仰躺功能（無段式調整），且須配備胸帶及防傾桿。</w:t>
            </w:r>
            <w:r>
              <w:rPr>
                <w:rFonts w:ascii="Times New Roman" w:eastAsia="Times New Roman" w:hAnsi="Times New Roman" w:cs="Times New Roman"/>
                <w:sz w:val="24"/>
              </w:rPr>
              <w:t xml:space="preserve"> </w:t>
            </w:r>
          </w:p>
          <w:p w14:paraId="058F09E8" w14:textId="77777777" w:rsidR="00804CFA" w:rsidRDefault="00000000">
            <w:pPr>
              <w:spacing w:after="5" w:line="314" w:lineRule="auto"/>
              <w:ind w:left="468" w:hanging="425"/>
            </w:pPr>
            <w:r>
              <w:rPr>
                <w:rFonts w:ascii="Times New Roman" w:eastAsia="Times New Roman" w:hAnsi="Times New Roman" w:cs="Times New Roman"/>
                <w:sz w:val="24"/>
              </w:rPr>
              <w:t xml:space="preserve"> (3)</w:t>
            </w:r>
            <w:r>
              <w:rPr>
                <w:sz w:val="24"/>
              </w:rPr>
              <w:t>輪椅附加功能</w:t>
            </w:r>
            <w:r>
              <w:rPr>
                <w:rFonts w:ascii="Times New Roman" w:eastAsia="Times New Roman" w:hAnsi="Times New Roman" w:cs="Times New Roman"/>
                <w:sz w:val="24"/>
              </w:rPr>
              <w:t xml:space="preserve">-C </w:t>
            </w:r>
            <w:r>
              <w:rPr>
                <w:sz w:val="24"/>
              </w:rPr>
              <w:t>款：具及椅背連動之無段式座面空中傾倒功能，及配備胸帶及防傾桿。</w:t>
            </w:r>
            <w:r>
              <w:rPr>
                <w:rFonts w:ascii="Times New Roman" w:eastAsia="Times New Roman" w:hAnsi="Times New Roman" w:cs="Times New Roman"/>
                <w:sz w:val="24"/>
              </w:rPr>
              <w:t xml:space="preserve"> </w:t>
            </w:r>
          </w:p>
          <w:p w14:paraId="5B7BB137" w14:textId="77777777" w:rsidR="00804CFA" w:rsidRDefault="00000000">
            <w:pPr>
              <w:spacing w:after="2" w:line="324" w:lineRule="auto"/>
              <w:ind w:left="185" w:hanging="156"/>
              <w:jc w:val="both"/>
            </w:pPr>
            <w:r>
              <w:rPr>
                <w:rFonts w:ascii="Times New Roman" w:eastAsia="Times New Roman" w:hAnsi="Times New Roman" w:cs="Times New Roman"/>
                <w:sz w:val="24"/>
              </w:rPr>
              <w:t>7.</w:t>
            </w:r>
            <w:r>
              <w:rPr>
                <w:sz w:val="24"/>
              </w:rPr>
              <w:t xml:space="preserve">須搭配 </w:t>
            </w:r>
            <w:r>
              <w:rPr>
                <w:rFonts w:ascii="Times New Roman" w:eastAsia="Times New Roman" w:hAnsi="Times New Roman" w:cs="Times New Roman"/>
                <w:sz w:val="24"/>
              </w:rPr>
              <w:t xml:space="preserve">EC02 </w:t>
            </w:r>
            <w:r>
              <w:rPr>
                <w:sz w:val="24"/>
              </w:rPr>
              <w:t>輪椅</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r>
              <w:rPr>
                <w:sz w:val="24"/>
              </w:rPr>
              <w:t>輕量化量產型</w:t>
            </w:r>
            <w:r>
              <w:rPr>
                <w:rFonts w:ascii="Times New Roman" w:eastAsia="Times New Roman" w:hAnsi="Times New Roman" w:cs="Times New Roman"/>
                <w:sz w:val="24"/>
              </w:rPr>
              <w:t>)</w:t>
            </w:r>
            <w:r>
              <w:rPr>
                <w:sz w:val="24"/>
              </w:rPr>
              <w:t xml:space="preserve">或 </w:t>
            </w:r>
            <w:r>
              <w:rPr>
                <w:rFonts w:ascii="Times New Roman" w:eastAsia="Times New Roman" w:hAnsi="Times New Roman" w:cs="Times New Roman"/>
                <w:sz w:val="24"/>
              </w:rPr>
              <w:t xml:space="preserve">EC03 </w:t>
            </w:r>
            <w:r>
              <w:rPr>
                <w:sz w:val="24"/>
              </w:rPr>
              <w:t>輪椅</w:t>
            </w:r>
            <w:r>
              <w:rPr>
                <w:rFonts w:ascii="Times New Roman" w:eastAsia="Times New Roman" w:hAnsi="Times New Roman" w:cs="Times New Roman"/>
                <w:sz w:val="24"/>
              </w:rPr>
              <w:t xml:space="preserve">-C </w:t>
            </w:r>
            <w:r>
              <w:rPr>
                <w:sz w:val="24"/>
              </w:rPr>
              <w:t>款</w:t>
            </w:r>
            <w:r>
              <w:rPr>
                <w:rFonts w:ascii="Times New Roman" w:eastAsia="Times New Roman" w:hAnsi="Times New Roman" w:cs="Times New Roman"/>
                <w:sz w:val="24"/>
              </w:rPr>
              <w:t>(</w:t>
            </w:r>
            <w:r>
              <w:rPr>
                <w:sz w:val="24"/>
              </w:rPr>
              <w:t>量身訂製</w:t>
            </w:r>
          </w:p>
          <w:p w14:paraId="334A8411" w14:textId="77777777" w:rsidR="00804CFA" w:rsidRDefault="00000000">
            <w:pPr>
              <w:ind w:left="185"/>
            </w:pPr>
            <w:r>
              <w:rPr>
                <w:sz w:val="24"/>
              </w:rPr>
              <w:t>型</w:t>
            </w:r>
            <w:r>
              <w:rPr>
                <w:rFonts w:ascii="Times New Roman" w:eastAsia="Times New Roman" w:hAnsi="Times New Roman" w:cs="Times New Roman"/>
                <w:sz w:val="24"/>
              </w:rPr>
              <w:t>)</w:t>
            </w:r>
            <w:r>
              <w:rPr>
                <w:sz w:val="24"/>
              </w:rPr>
              <w:t>同時申請。</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CB94808"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7B0D3C29"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5C9E841" w14:textId="77777777" w:rsidR="00804CFA" w:rsidRDefault="00804CFA">
            <w:pPr>
              <w:spacing w:after="160"/>
              <w:ind w:left="0"/>
            </w:pPr>
          </w:p>
        </w:tc>
      </w:tr>
      <w:tr w:rsidR="00804CFA" w14:paraId="474755C9" w14:textId="77777777">
        <w:tblPrEx>
          <w:tblCellMar>
            <w:top w:w="0" w:type="dxa"/>
            <w:bottom w:w="0" w:type="dxa"/>
          </w:tblCellMar>
        </w:tblPrEx>
        <w:trPr>
          <w:trHeight w:val="109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2975F46" w14:textId="77777777" w:rsidR="00804CFA" w:rsidRDefault="00000000">
            <w:pPr>
              <w:ind w:left="194"/>
            </w:pPr>
            <w:r>
              <w:rPr>
                <w:rFonts w:ascii="Times New Roman" w:eastAsia="Times New Roman" w:hAnsi="Times New Roman" w:cs="Times New Roman"/>
                <w:sz w:val="24"/>
              </w:rPr>
              <w:t xml:space="preserve">EC07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42EEB0D" w14:textId="77777777" w:rsidR="00804CFA" w:rsidRDefault="00000000">
            <w:pPr>
              <w:spacing w:after="33"/>
              <w:ind w:left="29"/>
            </w:pPr>
            <w:r>
              <w:rPr>
                <w:sz w:val="24"/>
              </w:rPr>
              <w:t>擺位系統</w:t>
            </w:r>
            <w:r>
              <w:rPr>
                <w:rFonts w:ascii="Times New Roman" w:eastAsia="Times New Roman" w:hAnsi="Times New Roman" w:cs="Times New Roman"/>
                <w:sz w:val="24"/>
              </w:rPr>
              <w:t xml:space="preserve">-A </w:t>
            </w:r>
            <w:r>
              <w:rPr>
                <w:sz w:val="24"/>
              </w:rPr>
              <w:t>款</w:t>
            </w:r>
          </w:p>
          <w:p w14:paraId="56FC3DC5" w14:textId="77777777" w:rsidR="00804CFA" w:rsidRDefault="00000000">
            <w:pPr>
              <w:ind w:left="29"/>
            </w:pPr>
            <w:r>
              <w:rPr>
                <w:sz w:val="24"/>
              </w:rPr>
              <w:t>（平面型輪椅背靠）</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25DA858F"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val="restart"/>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B42945E" w14:textId="77777777" w:rsidR="00804CFA" w:rsidRDefault="00000000">
            <w:pPr>
              <w:spacing w:after="10"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5442B6AF" w14:textId="77777777" w:rsidR="00804CFA" w:rsidRDefault="00000000">
            <w:pPr>
              <w:spacing w:after="10" w:line="314" w:lineRule="auto"/>
              <w:ind w:left="218" w:hanging="168"/>
            </w:pPr>
            <w:r>
              <w:rPr>
                <w:rFonts w:ascii="Times New Roman" w:eastAsia="Times New Roman" w:hAnsi="Times New Roman" w:cs="Times New Roman"/>
                <w:sz w:val="24"/>
              </w:rPr>
              <w:lastRenderedPageBreak/>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1E673DEE"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9BF8B94" w14:textId="77777777" w:rsidR="00804CFA" w:rsidRDefault="00000000">
            <w:pPr>
              <w:spacing w:after="86"/>
              <w:ind w:left="29"/>
            </w:pPr>
            <w:r>
              <w:rPr>
                <w:rFonts w:ascii="Times New Roman" w:eastAsia="Times New Roman" w:hAnsi="Times New Roman" w:cs="Times New Roman"/>
                <w:sz w:val="24"/>
              </w:rPr>
              <w:t>4.</w:t>
            </w:r>
            <w:r>
              <w:rPr>
                <w:sz w:val="24"/>
              </w:rPr>
              <w:t>本組合免部分負擔。</w:t>
            </w:r>
            <w:r>
              <w:rPr>
                <w:rFonts w:ascii="Times New Roman" w:eastAsia="Times New Roman" w:hAnsi="Times New Roman" w:cs="Times New Roman"/>
                <w:sz w:val="24"/>
              </w:rPr>
              <w:t xml:space="preserve"> </w:t>
            </w:r>
          </w:p>
          <w:p w14:paraId="445AAED7" w14:textId="77777777" w:rsidR="00804CFA" w:rsidRDefault="00000000">
            <w:pPr>
              <w:spacing w:after="86"/>
              <w:ind w:left="29"/>
            </w:pPr>
            <w:r>
              <w:rPr>
                <w:rFonts w:ascii="Times New Roman" w:eastAsia="Times New Roman" w:hAnsi="Times New Roman" w:cs="Times New Roman"/>
                <w:sz w:val="24"/>
              </w:rPr>
              <w:t>5.</w:t>
            </w:r>
            <w:r>
              <w:rPr>
                <w:sz w:val="24"/>
              </w:rPr>
              <w:t>規格或功能規範：</w:t>
            </w:r>
            <w:r>
              <w:rPr>
                <w:rFonts w:ascii="Times New Roman" w:eastAsia="Times New Roman" w:hAnsi="Times New Roman" w:cs="Times New Roman"/>
                <w:sz w:val="24"/>
              </w:rPr>
              <w:t xml:space="preserve"> </w:t>
            </w:r>
          </w:p>
          <w:p w14:paraId="65F25488" w14:textId="77777777" w:rsidR="00804CFA" w:rsidRDefault="00000000">
            <w:pPr>
              <w:numPr>
                <w:ilvl w:val="0"/>
                <w:numId w:val="1"/>
              </w:numPr>
              <w:spacing w:after="2" w:line="324" w:lineRule="auto"/>
              <w:ind w:hanging="581"/>
            </w:pPr>
            <w:r>
              <w:rPr>
                <w:sz w:val="24"/>
              </w:rPr>
              <w:t>平面型輪椅背靠須含硬式底板及軟墊。</w:t>
            </w:r>
            <w:r>
              <w:rPr>
                <w:rFonts w:ascii="Times New Roman" w:eastAsia="Times New Roman" w:hAnsi="Times New Roman" w:cs="Times New Roman"/>
                <w:sz w:val="24"/>
              </w:rPr>
              <w:t xml:space="preserve">  </w:t>
            </w:r>
          </w:p>
          <w:p w14:paraId="1CA1CADD" w14:textId="77777777" w:rsidR="00804CFA" w:rsidRDefault="00000000">
            <w:pPr>
              <w:numPr>
                <w:ilvl w:val="0"/>
                <w:numId w:val="1"/>
              </w:numPr>
              <w:spacing w:after="16" w:line="312" w:lineRule="auto"/>
              <w:ind w:hanging="581"/>
            </w:pPr>
            <w:r>
              <w:rPr>
                <w:sz w:val="24"/>
              </w:rPr>
              <w:t>曲面適形輪椅背靠應符合適形硬式底板及適形軟墊、可快速拆裝設計，以及可調整深度或角度的嵌入式吊掛系統之規範。</w:t>
            </w:r>
            <w:r>
              <w:rPr>
                <w:rFonts w:ascii="Times New Roman" w:eastAsia="Times New Roman" w:hAnsi="Times New Roman" w:cs="Times New Roman"/>
                <w:sz w:val="24"/>
              </w:rPr>
              <w:t xml:space="preserve"> </w:t>
            </w:r>
          </w:p>
          <w:p w14:paraId="05F03184" w14:textId="77777777" w:rsidR="00804CFA" w:rsidRDefault="00000000">
            <w:pPr>
              <w:numPr>
                <w:ilvl w:val="0"/>
                <w:numId w:val="1"/>
              </w:numPr>
              <w:spacing w:after="1" w:line="324" w:lineRule="auto"/>
              <w:ind w:hanging="581"/>
            </w:pPr>
            <w:r>
              <w:rPr>
                <w:sz w:val="24"/>
              </w:rPr>
              <w:t>軀幹側支撐架：具有依身型調整功能。</w:t>
            </w:r>
            <w:r>
              <w:rPr>
                <w:rFonts w:ascii="Times New Roman" w:eastAsia="Times New Roman" w:hAnsi="Times New Roman" w:cs="Times New Roman"/>
                <w:sz w:val="24"/>
              </w:rPr>
              <w:t xml:space="preserve"> </w:t>
            </w:r>
          </w:p>
          <w:p w14:paraId="6AA85564" w14:textId="77777777" w:rsidR="00804CFA" w:rsidRDefault="00000000">
            <w:pPr>
              <w:numPr>
                <w:ilvl w:val="0"/>
                <w:numId w:val="1"/>
              </w:numPr>
              <w:spacing w:after="1" w:line="324" w:lineRule="auto"/>
              <w:ind w:hanging="581"/>
            </w:pPr>
            <w:r>
              <w:rPr>
                <w:sz w:val="24"/>
              </w:rPr>
              <w:t>頭靠系統：具有可調整支撐高度、前後位置及角度之結構。</w:t>
            </w:r>
            <w:r>
              <w:rPr>
                <w:rFonts w:ascii="Times New Roman" w:eastAsia="Times New Roman" w:hAnsi="Times New Roman" w:cs="Times New Roman"/>
                <w:sz w:val="24"/>
              </w:rPr>
              <w:t xml:space="preserve"> </w:t>
            </w:r>
          </w:p>
          <w:p w14:paraId="56E0BF42" w14:textId="77777777" w:rsidR="00804CFA" w:rsidRDefault="00000000">
            <w:pPr>
              <w:spacing w:after="88"/>
              <w:ind w:left="29"/>
            </w:pPr>
            <w:r>
              <w:rPr>
                <w:rFonts w:ascii="Times New Roman" w:eastAsia="Times New Roman" w:hAnsi="Times New Roman" w:cs="Times New Roman"/>
                <w:sz w:val="24"/>
              </w:rPr>
              <w:t>6.</w:t>
            </w:r>
            <w:r>
              <w:rPr>
                <w:sz w:val="24"/>
              </w:rPr>
              <w:t>本項須為輪椅使用者。</w:t>
            </w:r>
            <w:r>
              <w:rPr>
                <w:rFonts w:ascii="Times New Roman" w:eastAsia="Times New Roman" w:hAnsi="Times New Roman" w:cs="Times New Roman"/>
                <w:sz w:val="24"/>
              </w:rPr>
              <w:t xml:space="preserve"> </w:t>
            </w:r>
          </w:p>
          <w:p w14:paraId="07163054" w14:textId="77777777" w:rsidR="00804CFA" w:rsidRDefault="00000000">
            <w:pPr>
              <w:ind w:left="29"/>
              <w:jc w:val="both"/>
            </w:pPr>
            <w:r>
              <w:rPr>
                <w:rFonts w:ascii="Times New Roman" w:eastAsia="Times New Roman" w:hAnsi="Times New Roman" w:cs="Times New Roman"/>
                <w:sz w:val="24"/>
              </w:rPr>
              <w:t>7.</w:t>
            </w:r>
            <w:r>
              <w:rPr>
                <w:sz w:val="24"/>
              </w:rPr>
              <w:t>申請單支軀幹側支撐架者補助金額</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7948C8D3" w14:textId="77777777" w:rsidR="00804CFA" w:rsidRDefault="00000000">
            <w:pPr>
              <w:ind w:left="135"/>
              <w:jc w:val="both"/>
            </w:pPr>
            <w:r>
              <w:rPr>
                <w:sz w:val="24"/>
              </w:rPr>
              <w:lastRenderedPageBreak/>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784D3D56" w14:textId="77777777" w:rsidR="00804CFA" w:rsidRDefault="00000000">
            <w:pPr>
              <w:ind w:left="0" w:right="29"/>
              <w:jc w:val="right"/>
            </w:pPr>
            <w:r>
              <w:rPr>
                <w:rFonts w:ascii="Times New Roman" w:eastAsia="Times New Roman" w:hAnsi="Times New Roman" w:cs="Times New Roman"/>
                <w:sz w:val="24"/>
              </w:rPr>
              <w:t>1,000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63701A8"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48C09F49" w14:textId="77777777">
        <w:tblPrEx>
          <w:tblCellMar>
            <w:top w:w="0" w:type="dxa"/>
            <w:bottom w:w="0" w:type="dxa"/>
          </w:tblCellMar>
        </w:tblPrEx>
        <w:trPr>
          <w:trHeight w:val="109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16B2CC00" w14:textId="77777777" w:rsidR="00804CFA" w:rsidRDefault="00000000">
            <w:pPr>
              <w:ind w:left="194"/>
            </w:pPr>
            <w:r>
              <w:rPr>
                <w:rFonts w:ascii="Times New Roman" w:eastAsia="Times New Roman" w:hAnsi="Times New Roman" w:cs="Times New Roman"/>
                <w:sz w:val="24"/>
              </w:rPr>
              <w:t xml:space="preserve">EC08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6448D684" w14:textId="77777777" w:rsidR="00804CFA" w:rsidRDefault="00000000">
            <w:pPr>
              <w:spacing w:after="33"/>
              <w:ind w:left="29"/>
            </w:pPr>
            <w:r>
              <w:rPr>
                <w:sz w:val="24"/>
              </w:rPr>
              <w:t>擺位系統</w:t>
            </w:r>
            <w:r>
              <w:rPr>
                <w:rFonts w:ascii="Times New Roman" w:eastAsia="Times New Roman" w:hAnsi="Times New Roman" w:cs="Times New Roman"/>
                <w:sz w:val="24"/>
              </w:rPr>
              <w:t xml:space="preserve">-B </w:t>
            </w:r>
            <w:r>
              <w:rPr>
                <w:sz w:val="24"/>
              </w:rPr>
              <w:t>款</w:t>
            </w:r>
          </w:p>
          <w:p w14:paraId="595A80D6" w14:textId="77777777" w:rsidR="00804CFA" w:rsidRDefault="00000000">
            <w:pPr>
              <w:ind w:left="29"/>
            </w:pPr>
            <w:r>
              <w:rPr>
                <w:sz w:val="24"/>
              </w:rPr>
              <w:t>（曲面適形輪椅背靠）</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000D6764" w14:textId="77777777" w:rsidR="00804CFA" w:rsidRDefault="00000000">
            <w:pPr>
              <w:ind w:left="194"/>
            </w:pPr>
            <w:r>
              <w:rPr>
                <w:sz w:val="24"/>
              </w:rPr>
              <w:t>限購置</w:t>
            </w:r>
            <w:r>
              <w:rPr>
                <w:rFonts w:ascii="Calibri" w:eastAsia="Calibri" w:hAnsi="Calibri" w:cs="Calibri"/>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1D440C0C"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568EDBFC" w14:textId="77777777" w:rsidR="00804CFA" w:rsidRDefault="00000000">
            <w:pPr>
              <w:ind w:left="135"/>
              <w:jc w:val="both"/>
            </w:pPr>
            <w:r>
              <w:rPr>
                <w:sz w:val="24"/>
              </w:rPr>
              <w:t>不適用</w:t>
            </w:r>
            <w:r>
              <w:rPr>
                <w:rFonts w:ascii="Calibri" w:eastAsia="Calibri" w:hAnsi="Calibri" w:cs="Calibri"/>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19A3FCB" w14:textId="77777777" w:rsidR="00804CFA" w:rsidRDefault="00000000">
            <w:pPr>
              <w:ind w:left="0" w:right="29"/>
              <w:jc w:val="right"/>
            </w:pPr>
            <w:r>
              <w:rPr>
                <w:rFonts w:ascii="Times New Roman" w:eastAsia="Times New Roman" w:hAnsi="Times New Roman" w:cs="Times New Roman"/>
                <w:sz w:val="24"/>
              </w:rPr>
              <w:t>6,000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558E2224"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54AEAEBD" w14:textId="77777777">
        <w:tblPrEx>
          <w:tblCellMar>
            <w:top w:w="0" w:type="dxa"/>
            <w:bottom w:w="0" w:type="dxa"/>
          </w:tblCellMar>
        </w:tblPrEx>
        <w:trPr>
          <w:trHeight w:val="109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20AB960D" w14:textId="77777777" w:rsidR="00804CFA" w:rsidRDefault="00000000">
            <w:pPr>
              <w:ind w:left="194"/>
            </w:pPr>
            <w:r>
              <w:rPr>
                <w:rFonts w:ascii="Times New Roman" w:eastAsia="Times New Roman" w:hAnsi="Times New Roman" w:cs="Times New Roman"/>
                <w:sz w:val="24"/>
              </w:rPr>
              <w:lastRenderedPageBreak/>
              <w:t xml:space="preserve">EC09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71A84517" w14:textId="77777777" w:rsidR="00804CFA" w:rsidRDefault="00000000">
            <w:pPr>
              <w:spacing w:after="33"/>
              <w:ind w:left="29"/>
            </w:pPr>
            <w:r>
              <w:rPr>
                <w:sz w:val="24"/>
              </w:rPr>
              <w:t>擺位系統</w:t>
            </w:r>
            <w:r>
              <w:rPr>
                <w:rFonts w:ascii="Times New Roman" w:eastAsia="Times New Roman" w:hAnsi="Times New Roman" w:cs="Times New Roman"/>
                <w:sz w:val="24"/>
              </w:rPr>
              <w:t xml:space="preserve">-C </w:t>
            </w:r>
            <w:r>
              <w:rPr>
                <w:sz w:val="24"/>
              </w:rPr>
              <w:t>款</w:t>
            </w:r>
          </w:p>
          <w:p w14:paraId="5F6F716C" w14:textId="77777777" w:rsidR="00804CFA" w:rsidRDefault="00000000">
            <w:pPr>
              <w:ind w:left="29"/>
            </w:pPr>
            <w:r>
              <w:rPr>
                <w:sz w:val="24"/>
              </w:rPr>
              <w:t>（輪椅軀幹側支撐架）</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515F35FE" w14:textId="77777777" w:rsidR="00804CFA" w:rsidRDefault="00000000">
            <w:pPr>
              <w:ind w:left="194"/>
            </w:pPr>
            <w:r>
              <w:rPr>
                <w:sz w:val="24"/>
              </w:rPr>
              <w:t>限購置</w:t>
            </w:r>
            <w:r>
              <w:rPr>
                <w:rFonts w:ascii="Calibri" w:eastAsia="Calibri" w:hAnsi="Calibri" w:cs="Calibri"/>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CA7317B"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5221E37" w14:textId="77777777" w:rsidR="00804CFA" w:rsidRDefault="00000000">
            <w:pPr>
              <w:ind w:left="135"/>
              <w:jc w:val="both"/>
            </w:pPr>
            <w:r>
              <w:rPr>
                <w:sz w:val="24"/>
              </w:rPr>
              <w:t>不適用</w:t>
            </w:r>
            <w:r>
              <w:rPr>
                <w:rFonts w:ascii="Calibri" w:eastAsia="Calibri" w:hAnsi="Calibri" w:cs="Calibri"/>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8EDF859" w14:textId="77777777" w:rsidR="00804CFA" w:rsidRDefault="00000000">
            <w:pPr>
              <w:ind w:left="0" w:right="29"/>
              <w:jc w:val="right"/>
            </w:pPr>
            <w:r>
              <w:rPr>
                <w:rFonts w:ascii="Times New Roman" w:eastAsia="Times New Roman" w:hAnsi="Times New Roman" w:cs="Times New Roman"/>
                <w:sz w:val="24"/>
              </w:rPr>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6C5D5C66"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6916095F" w14:textId="77777777">
        <w:tblPrEx>
          <w:tblCellMar>
            <w:top w:w="0" w:type="dxa"/>
            <w:bottom w:w="0" w:type="dxa"/>
          </w:tblCellMar>
        </w:tblPrEx>
        <w:trPr>
          <w:trHeight w:val="513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C7261E6" w14:textId="77777777" w:rsidR="00804CFA" w:rsidRDefault="00000000">
            <w:pPr>
              <w:ind w:left="194"/>
            </w:pPr>
            <w:r>
              <w:rPr>
                <w:rFonts w:ascii="Times New Roman" w:eastAsia="Times New Roman" w:hAnsi="Times New Roman" w:cs="Times New Roman"/>
                <w:sz w:val="24"/>
              </w:rPr>
              <w:t xml:space="preserve">EC10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5B229B35" w14:textId="77777777" w:rsidR="00804CFA" w:rsidRDefault="00000000">
            <w:pPr>
              <w:spacing w:after="33"/>
              <w:ind w:left="29"/>
              <w:jc w:val="both"/>
            </w:pPr>
            <w:r>
              <w:rPr>
                <w:sz w:val="24"/>
              </w:rPr>
              <w:t xml:space="preserve">擺位系統 </w:t>
            </w:r>
            <w:r>
              <w:rPr>
                <w:rFonts w:ascii="Times New Roman" w:eastAsia="Times New Roman" w:hAnsi="Times New Roman" w:cs="Times New Roman"/>
                <w:sz w:val="24"/>
              </w:rPr>
              <w:t xml:space="preserve">-D </w:t>
            </w:r>
            <w:r>
              <w:rPr>
                <w:sz w:val="24"/>
              </w:rPr>
              <w:t>款</w:t>
            </w:r>
          </w:p>
          <w:p w14:paraId="59A9143F" w14:textId="77777777" w:rsidR="00804CFA" w:rsidRDefault="00000000">
            <w:pPr>
              <w:ind w:left="29" w:right="-77"/>
              <w:jc w:val="both"/>
            </w:pPr>
            <w:r>
              <w:rPr>
                <w:sz w:val="24"/>
              </w:rPr>
              <w:t>（輪椅頭靠系統）</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467AA67A" w14:textId="77777777" w:rsidR="00804CFA" w:rsidRDefault="00000000">
            <w:pPr>
              <w:spacing w:after="38"/>
              <w:ind w:left="194"/>
            </w:pPr>
            <w:r>
              <w:rPr>
                <w:sz w:val="24"/>
              </w:rPr>
              <w:t>限購置</w:t>
            </w:r>
            <w:r>
              <w:rPr>
                <w:rFonts w:ascii="Calibri" w:eastAsia="Calibri" w:hAnsi="Calibri" w:cs="Calibri"/>
                <w:sz w:val="24"/>
              </w:rPr>
              <w:t xml:space="preserve"> </w:t>
            </w:r>
          </w:p>
          <w:p w14:paraId="6A517E3E" w14:textId="77777777" w:rsidR="00804CFA" w:rsidRDefault="00000000">
            <w:pPr>
              <w:ind w:left="-29"/>
            </w:pP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53650E41"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66E0A582" w14:textId="77777777" w:rsidR="00804CFA" w:rsidRDefault="00000000">
            <w:pPr>
              <w:ind w:left="135"/>
              <w:jc w:val="both"/>
            </w:pPr>
            <w:r>
              <w:rPr>
                <w:sz w:val="24"/>
              </w:rPr>
              <w:t>不適用</w:t>
            </w:r>
            <w:r>
              <w:rPr>
                <w:rFonts w:ascii="Calibri" w:eastAsia="Calibri" w:hAnsi="Calibri" w:cs="Calibri"/>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533A5A85" w14:textId="77777777" w:rsidR="00804CFA" w:rsidRDefault="00000000">
            <w:pPr>
              <w:ind w:left="0" w:right="29"/>
              <w:jc w:val="right"/>
            </w:pPr>
            <w:r>
              <w:rPr>
                <w:rFonts w:ascii="Times New Roman" w:eastAsia="Times New Roman" w:hAnsi="Times New Roman" w:cs="Times New Roman"/>
                <w:sz w:val="24"/>
              </w:rPr>
              <w:t>2,500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5" w:type="dxa"/>
              <w:left w:w="0" w:type="dxa"/>
              <w:bottom w:w="0" w:type="dxa"/>
              <w:right w:w="0" w:type="dxa"/>
            </w:tcMar>
          </w:tcPr>
          <w:p w14:paraId="00AF888C"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0D72694B"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4600891B"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93E10C6"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D16746A"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17CE358"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F2A82D4"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CE9F361"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462AAD86"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E4FCCFC"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0677E18D"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0149765" w14:textId="77777777" w:rsidR="00804CFA" w:rsidRDefault="00000000">
            <w:pPr>
              <w:spacing w:after="9" w:line="304" w:lineRule="auto"/>
              <w:ind w:left="0"/>
              <w:jc w:val="center"/>
            </w:pPr>
            <w:r>
              <w:rPr>
                <w:sz w:val="24"/>
              </w:rPr>
              <w:t>購置最低使用年限</w:t>
            </w:r>
          </w:p>
          <w:p w14:paraId="7100C7DE"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4AC5E501" w14:textId="77777777">
        <w:tblPrEx>
          <w:tblCellMar>
            <w:top w:w="0" w:type="dxa"/>
            <w:bottom w:w="0" w:type="dxa"/>
          </w:tblCellMar>
        </w:tblPrEx>
        <w:trPr>
          <w:trHeight w:val="12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D98BB95"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76116C1"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2B29280"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7AB0EAC" w14:textId="77777777" w:rsidR="00804CFA" w:rsidRDefault="00000000">
            <w:pPr>
              <w:spacing w:after="78"/>
              <w:ind w:left="228"/>
            </w:pPr>
            <w:r>
              <w:rPr>
                <w:sz w:val="24"/>
              </w:rPr>
              <w:t>減半。</w:t>
            </w:r>
            <w:r>
              <w:rPr>
                <w:rFonts w:ascii="Times New Roman" w:eastAsia="Times New Roman" w:hAnsi="Times New Roman" w:cs="Times New Roman"/>
                <w:sz w:val="24"/>
              </w:rPr>
              <w:t xml:space="preserve"> </w:t>
            </w:r>
          </w:p>
          <w:p w14:paraId="485E8B9D" w14:textId="77777777" w:rsidR="00804CFA" w:rsidRDefault="00000000">
            <w:pPr>
              <w:ind w:left="228" w:hanging="199"/>
            </w:pPr>
            <w:r>
              <w:rPr>
                <w:rFonts w:ascii="Times New Roman" w:eastAsia="Times New Roman" w:hAnsi="Times New Roman" w:cs="Times New Roman"/>
                <w:sz w:val="24"/>
              </w:rPr>
              <w:t>8. EC07(</w:t>
            </w:r>
            <w:r>
              <w:rPr>
                <w:sz w:val="24"/>
              </w:rPr>
              <w:t>擺位系統</w:t>
            </w: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w:t>
            </w:r>
            <w:r>
              <w:rPr>
                <w:sz w:val="24"/>
              </w:rPr>
              <w:t xml:space="preserve">與 </w:t>
            </w:r>
            <w:r>
              <w:rPr>
                <w:rFonts w:ascii="Times New Roman" w:eastAsia="Times New Roman" w:hAnsi="Times New Roman" w:cs="Times New Roman"/>
                <w:sz w:val="24"/>
              </w:rPr>
              <w:t>EC08(</w:t>
            </w:r>
            <w:r>
              <w:rPr>
                <w:sz w:val="24"/>
              </w:rPr>
              <w:t>擺位系統</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w:t>
            </w:r>
            <w:r>
              <w:rPr>
                <w:sz w:val="24"/>
              </w:rPr>
              <w:t>僅能擇一項申請。</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E1EE98A"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2F2355D"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0F60FB9" w14:textId="77777777" w:rsidR="00804CFA" w:rsidRDefault="00804CFA">
            <w:pPr>
              <w:spacing w:after="160"/>
              <w:ind w:left="0"/>
            </w:pPr>
          </w:p>
        </w:tc>
      </w:tr>
      <w:tr w:rsidR="00804CFA" w14:paraId="0BA35430" w14:textId="77777777">
        <w:tblPrEx>
          <w:tblCellMar>
            <w:top w:w="0" w:type="dxa"/>
            <w:bottom w:w="0" w:type="dxa"/>
          </w:tblCellMar>
        </w:tblPrEx>
        <w:trPr>
          <w:trHeight w:val="64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4EF2511" w14:textId="77777777" w:rsidR="00804CFA" w:rsidRDefault="00000000">
            <w:pPr>
              <w:ind w:left="194"/>
            </w:pPr>
            <w:r>
              <w:rPr>
                <w:rFonts w:ascii="Times New Roman" w:eastAsia="Times New Roman" w:hAnsi="Times New Roman" w:cs="Times New Roman"/>
                <w:sz w:val="24"/>
              </w:rPr>
              <w:lastRenderedPageBreak/>
              <w:t xml:space="preserve">EC11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56DBE84" w14:textId="77777777" w:rsidR="00804CFA" w:rsidRDefault="00000000">
            <w:pPr>
              <w:ind w:left="29"/>
            </w:pPr>
            <w:r>
              <w:rPr>
                <w:sz w:val="24"/>
              </w:rPr>
              <w:t>電動輪椅</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E32906A" w14:textId="77777777" w:rsidR="00804CFA" w:rsidRDefault="00000000">
            <w:pPr>
              <w:ind w:left="194"/>
              <w:jc w:val="both"/>
            </w:pPr>
            <w:r>
              <w:rPr>
                <w:sz w:val="24"/>
              </w:rPr>
              <w:t>限租賃</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4DB10C4" w14:textId="77777777" w:rsidR="00804CFA" w:rsidRDefault="00000000">
            <w:pPr>
              <w:spacing w:after="17"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731F1C5F"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0B905B4E"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3C0B7D4D" w14:textId="77777777" w:rsidR="00804CFA" w:rsidRDefault="00000000">
            <w:pPr>
              <w:spacing w:line="326" w:lineRule="auto"/>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1FD2D522" w14:textId="77777777" w:rsidR="00804CFA" w:rsidRDefault="00000000">
            <w:pPr>
              <w:spacing w:after="3" w:line="324" w:lineRule="auto"/>
              <w:ind w:left="228" w:hanging="199"/>
            </w:pPr>
            <w:r>
              <w:rPr>
                <w:rFonts w:ascii="Times New Roman" w:eastAsia="Times New Roman" w:hAnsi="Times New Roman" w:cs="Times New Roman"/>
                <w:sz w:val="24"/>
              </w:rPr>
              <w:t>5.</w:t>
            </w:r>
            <w:r>
              <w:rPr>
                <w:sz w:val="24"/>
              </w:rPr>
              <w:t>電動輪椅與電動代步車僅能擇一申請。</w:t>
            </w:r>
            <w:r>
              <w:rPr>
                <w:rFonts w:ascii="Times New Roman" w:eastAsia="Times New Roman" w:hAnsi="Times New Roman" w:cs="Times New Roman"/>
                <w:sz w:val="24"/>
              </w:rPr>
              <w:t xml:space="preserve"> </w:t>
            </w:r>
          </w:p>
          <w:p w14:paraId="76472AE0" w14:textId="77777777" w:rsidR="00804CFA" w:rsidRDefault="00000000">
            <w:pPr>
              <w:ind w:left="228" w:hanging="199"/>
            </w:pPr>
            <w:r>
              <w:rPr>
                <w:rFonts w:ascii="Times New Roman" w:eastAsia="Times New Roman" w:hAnsi="Times New Roman" w:cs="Times New Roman"/>
                <w:sz w:val="24"/>
              </w:rPr>
              <w:t>6.</w:t>
            </w:r>
            <w:r>
              <w:rPr>
                <w:sz w:val="24"/>
              </w:rPr>
              <w:t>本組合包含依評估結果加裝沙發型座椅、擺位型座椅、電動變換姿勢功能或使用非比例控制器。</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344D60D" w14:textId="77777777" w:rsidR="00804CFA" w:rsidRDefault="00000000">
            <w:pPr>
              <w:ind w:left="0" w:right="26"/>
              <w:jc w:val="right"/>
            </w:pPr>
            <w:r>
              <w:rPr>
                <w:rFonts w:ascii="Times New Roman" w:eastAsia="Times New Roman" w:hAnsi="Times New Roman" w:cs="Times New Roman"/>
                <w:sz w:val="24"/>
              </w:rPr>
              <w:t>2,500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2D4822C" w14:textId="77777777" w:rsidR="00804CFA" w:rsidRDefault="00000000">
            <w:pPr>
              <w:ind w:left="-26"/>
              <w:jc w:val="both"/>
            </w:pPr>
            <w:r>
              <w:rPr>
                <w:rFonts w:ascii="Times New Roman" w:eastAsia="Times New Roman" w:hAnsi="Times New Roman" w:cs="Times New Roman"/>
                <w:sz w:val="24"/>
              </w:rPr>
              <w:t xml:space="preserve"> </w:t>
            </w:r>
            <w:r>
              <w:rPr>
                <w:sz w:val="24"/>
              </w:rPr>
              <w:t>不適用</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D929678" w14:textId="77777777" w:rsidR="00804CFA" w:rsidRDefault="00000000">
            <w:pPr>
              <w:ind w:left="101"/>
              <w:jc w:val="both"/>
            </w:pPr>
            <w:r>
              <w:rPr>
                <w:sz w:val="24"/>
              </w:rPr>
              <w:t>不適用</w:t>
            </w:r>
          </w:p>
        </w:tc>
      </w:tr>
      <w:tr w:rsidR="00804CFA" w14:paraId="75E5DC90" w14:textId="77777777">
        <w:tblPrEx>
          <w:tblCellMar>
            <w:top w:w="0" w:type="dxa"/>
            <w:bottom w:w="0" w:type="dxa"/>
          </w:tblCellMar>
        </w:tblPrEx>
        <w:trPr>
          <w:trHeight w:val="44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3E159B5" w14:textId="77777777" w:rsidR="00804CFA" w:rsidRDefault="00000000">
            <w:pPr>
              <w:ind w:left="194"/>
            </w:pPr>
            <w:r>
              <w:rPr>
                <w:rFonts w:ascii="Times New Roman" w:eastAsia="Times New Roman" w:hAnsi="Times New Roman" w:cs="Times New Roman"/>
                <w:sz w:val="24"/>
              </w:rPr>
              <w:t xml:space="preserve">EC12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73B24EF" w14:textId="77777777" w:rsidR="00804CFA" w:rsidRDefault="00000000">
            <w:pPr>
              <w:ind w:left="29"/>
            </w:pPr>
            <w:r>
              <w:rPr>
                <w:sz w:val="24"/>
              </w:rPr>
              <w:t>電動代步車</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304B6CC" w14:textId="77777777" w:rsidR="00804CFA" w:rsidRDefault="00000000">
            <w:pPr>
              <w:ind w:left="194"/>
              <w:jc w:val="both"/>
            </w:pPr>
            <w:r>
              <w:rPr>
                <w:sz w:val="24"/>
              </w:rPr>
              <w:t>限租賃</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6E57F03" w14:textId="77777777" w:rsidR="00804CFA" w:rsidRDefault="00000000">
            <w:pPr>
              <w:spacing w:after="17"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4D4653D5"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1E0ADFA2" w14:textId="77777777" w:rsidR="00804CFA" w:rsidRDefault="00000000">
            <w:pPr>
              <w:spacing w:after="84"/>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223207BF" w14:textId="77777777" w:rsidR="00804CFA" w:rsidRDefault="00000000">
            <w:pPr>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45FDF35" w14:textId="77777777" w:rsidR="00804CFA" w:rsidRDefault="00000000">
            <w:pPr>
              <w:ind w:left="0" w:right="26"/>
              <w:jc w:val="right"/>
            </w:pPr>
            <w:r>
              <w:rPr>
                <w:rFonts w:ascii="Times New Roman" w:eastAsia="Times New Roman" w:hAnsi="Times New Roman" w:cs="Times New Roman"/>
                <w:sz w:val="24"/>
              </w:rPr>
              <w:t>1,200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D02F6A2" w14:textId="77777777" w:rsidR="00804CFA" w:rsidRDefault="00000000">
            <w:pPr>
              <w:ind w:left="-26"/>
              <w:jc w:val="both"/>
            </w:pPr>
            <w:r>
              <w:rPr>
                <w:rFonts w:ascii="Times New Roman" w:eastAsia="Times New Roman" w:hAnsi="Times New Roman" w:cs="Times New Roman"/>
                <w:sz w:val="24"/>
              </w:rPr>
              <w:t xml:space="preserve"> </w:t>
            </w:r>
            <w:r>
              <w:rPr>
                <w:sz w:val="24"/>
              </w:rPr>
              <w:t>不適用</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5BC5A6E" w14:textId="77777777" w:rsidR="00804CFA" w:rsidRDefault="00000000">
            <w:pPr>
              <w:ind w:left="101"/>
              <w:jc w:val="both"/>
            </w:pPr>
            <w:r>
              <w:rPr>
                <w:sz w:val="24"/>
              </w:rPr>
              <w:t>不適用</w:t>
            </w:r>
          </w:p>
        </w:tc>
      </w:tr>
    </w:tbl>
    <w:p w14:paraId="0E4B7FC5"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4997F77F"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01715AFF"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74BCA57A"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0425260C"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20314871"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1DB4E5BA"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3FDDDFC5"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3DDE622E"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176961D8"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40DB5ADC" w14:textId="77777777" w:rsidR="00804CFA" w:rsidRDefault="00000000">
            <w:pPr>
              <w:spacing w:after="9" w:line="304" w:lineRule="auto"/>
              <w:ind w:left="0"/>
              <w:jc w:val="center"/>
            </w:pPr>
            <w:r>
              <w:rPr>
                <w:sz w:val="24"/>
              </w:rPr>
              <w:t>購置最低使用年限</w:t>
            </w:r>
          </w:p>
          <w:p w14:paraId="3A397706"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376196AE" w14:textId="77777777">
        <w:tblPrEx>
          <w:tblCellMar>
            <w:top w:w="0" w:type="dxa"/>
            <w:bottom w:w="0" w:type="dxa"/>
          </w:tblCellMar>
        </w:tblPrEx>
        <w:trPr>
          <w:trHeight w:val="20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65FEA691"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7548E3EF"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085D512C"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7EFFB682" w14:textId="77777777" w:rsidR="00804CFA" w:rsidRDefault="00000000">
            <w:pPr>
              <w:spacing w:line="324" w:lineRule="auto"/>
              <w:ind w:left="228" w:hanging="199"/>
            </w:pPr>
            <w:r>
              <w:rPr>
                <w:rFonts w:ascii="Times New Roman" w:eastAsia="Times New Roman" w:hAnsi="Times New Roman" w:cs="Times New Roman"/>
                <w:sz w:val="24"/>
              </w:rPr>
              <w:t>5.</w:t>
            </w:r>
            <w:r>
              <w:rPr>
                <w:sz w:val="24"/>
              </w:rPr>
              <w:t>電動輪椅與電動代步車只能擇一申請。</w:t>
            </w:r>
            <w:r>
              <w:rPr>
                <w:rFonts w:ascii="Times New Roman" w:eastAsia="Times New Roman" w:hAnsi="Times New Roman" w:cs="Times New Roman"/>
                <w:sz w:val="24"/>
              </w:rPr>
              <w:t xml:space="preserve"> </w:t>
            </w:r>
          </w:p>
          <w:p w14:paraId="33099BE7" w14:textId="77777777" w:rsidR="00804CFA" w:rsidRDefault="00000000">
            <w:pPr>
              <w:ind w:left="228" w:hanging="199"/>
            </w:pPr>
            <w:r>
              <w:rPr>
                <w:rFonts w:ascii="Times New Roman" w:eastAsia="Times New Roman" w:hAnsi="Times New Roman" w:cs="Times New Roman"/>
                <w:sz w:val="24"/>
              </w:rPr>
              <w:t>6.</w:t>
            </w:r>
            <w:r>
              <w:rPr>
                <w:sz w:val="24"/>
              </w:rPr>
              <w:t>規格或功能規範</w:t>
            </w:r>
            <w:r>
              <w:rPr>
                <w:rFonts w:ascii="細明體" w:eastAsia="細明體" w:hAnsi="細明體" w:cs="細明體"/>
                <w:sz w:val="24"/>
              </w:rPr>
              <w:t>：</w:t>
            </w:r>
            <w:r>
              <w:rPr>
                <w:sz w:val="24"/>
              </w:rPr>
              <w:t xml:space="preserve">電動代步車以四輪規格為原則，且兩前輪之輪胎內側距離須大於 </w:t>
            </w:r>
            <w:r>
              <w:rPr>
                <w:rFonts w:ascii="Times New Roman" w:eastAsia="Times New Roman" w:hAnsi="Times New Roman" w:cs="Times New Roman"/>
                <w:sz w:val="24"/>
              </w:rPr>
              <w:t xml:space="preserve">30 </w:t>
            </w:r>
            <w:r>
              <w:rPr>
                <w:sz w:val="24"/>
              </w:rPr>
              <w:t>公分。</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12AEBE5E"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54C9E0A2"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5FBB8170" w14:textId="77777777" w:rsidR="00804CFA" w:rsidRDefault="00804CFA">
            <w:pPr>
              <w:spacing w:after="160"/>
              <w:ind w:left="0"/>
            </w:pPr>
          </w:p>
        </w:tc>
      </w:tr>
      <w:tr w:rsidR="00804CFA" w14:paraId="7347E410" w14:textId="77777777">
        <w:tblPrEx>
          <w:tblCellMar>
            <w:top w:w="0" w:type="dxa"/>
            <w:bottom w:w="0" w:type="dxa"/>
          </w:tblCellMar>
        </w:tblPrEx>
        <w:trPr>
          <w:trHeight w:val="44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35DE67C1" w14:textId="77777777" w:rsidR="00804CFA" w:rsidRDefault="00000000">
            <w:pPr>
              <w:ind w:left="190"/>
            </w:pPr>
            <w:r>
              <w:rPr>
                <w:rFonts w:ascii="Times New Roman" w:eastAsia="Times New Roman" w:hAnsi="Times New Roman" w:cs="Times New Roman"/>
                <w:sz w:val="24"/>
              </w:rPr>
              <w:t xml:space="preserve">ED01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303F2916" w14:textId="77777777" w:rsidR="00804CFA" w:rsidRDefault="00000000">
            <w:pPr>
              <w:ind w:left="29"/>
            </w:pPr>
            <w:r>
              <w:rPr>
                <w:sz w:val="24"/>
              </w:rPr>
              <w:t>移位腰帶</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0217FFE5"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6DC0B1EE"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1476EB15" w14:textId="77777777" w:rsidR="00804CFA" w:rsidRDefault="00000000">
            <w:pPr>
              <w:spacing w:after="14" w:line="312" w:lineRule="auto"/>
              <w:ind w:left="228" w:hanging="199"/>
            </w:pPr>
            <w:r>
              <w:rPr>
                <w:rFonts w:ascii="Times New Roman" w:eastAsia="Times New Roman" w:hAnsi="Times New Roman" w:cs="Times New Roman"/>
                <w:sz w:val="24"/>
              </w:rPr>
              <w:t>2.</w:t>
            </w:r>
            <w:r>
              <w:rPr>
                <w:sz w:val="24"/>
              </w:rPr>
              <w:t>本組合由輔具評估人員出具評估報告，判定為本輔具需要者，始得給付。</w:t>
            </w:r>
            <w:r>
              <w:rPr>
                <w:rFonts w:ascii="Times New Roman" w:eastAsia="Times New Roman" w:hAnsi="Times New Roman" w:cs="Times New Roman"/>
                <w:sz w:val="24"/>
              </w:rPr>
              <w:t xml:space="preserve"> </w:t>
            </w:r>
          </w:p>
          <w:p w14:paraId="31253329" w14:textId="77777777" w:rsidR="00804CFA" w:rsidRDefault="00000000">
            <w:pPr>
              <w:spacing w:after="86"/>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B287E03" w14:textId="77777777" w:rsidR="00804CFA" w:rsidRDefault="00000000">
            <w:pPr>
              <w:ind w:left="228" w:hanging="199"/>
            </w:pPr>
            <w:r>
              <w:rPr>
                <w:rFonts w:ascii="Times New Roman" w:eastAsia="Times New Roman" w:hAnsi="Times New Roman" w:cs="Times New Roman"/>
                <w:sz w:val="24"/>
              </w:rPr>
              <w:t>4.</w:t>
            </w:r>
            <w:r>
              <w:rPr>
                <w:sz w:val="24"/>
              </w:rPr>
              <w:t>規格或功能規範</w:t>
            </w:r>
            <w:r>
              <w:rPr>
                <w:rFonts w:ascii="細明體" w:eastAsia="細明體" w:hAnsi="細明體" w:cs="細明體"/>
                <w:sz w:val="24"/>
              </w:rPr>
              <w:t>：</w:t>
            </w:r>
            <w:r>
              <w:rPr>
                <w:sz w:val="24"/>
              </w:rPr>
              <w:t>移位腰帶之寬度至少須有10公分，接觸面不可有銳利部分；且須有 4 個以上之提把可供抓握。</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5B773C4A"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0850BED3" w14:textId="77777777" w:rsidR="00804CFA" w:rsidRDefault="00000000">
            <w:pPr>
              <w:ind w:left="0" w:right="29"/>
              <w:jc w:val="right"/>
            </w:pPr>
            <w:r>
              <w:rPr>
                <w:rFonts w:ascii="Times New Roman" w:eastAsia="Times New Roman" w:hAnsi="Times New Roman" w:cs="Times New Roman"/>
                <w:sz w:val="24"/>
              </w:rPr>
              <w:t>1,500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1CB55343"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2D80F526" w14:textId="77777777">
        <w:tblPrEx>
          <w:tblCellMar>
            <w:top w:w="0" w:type="dxa"/>
            <w:bottom w:w="0" w:type="dxa"/>
          </w:tblCellMar>
        </w:tblPrEx>
        <w:trPr>
          <w:trHeight w:val="44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280538E5" w14:textId="77777777" w:rsidR="00804CFA" w:rsidRDefault="00000000">
            <w:pPr>
              <w:ind w:left="190"/>
            </w:pPr>
            <w:r>
              <w:rPr>
                <w:rFonts w:ascii="Times New Roman" w:eastAsia="Times New Roman" w:hAnsi="Times New Roman" w:cs="Times New Roman"/>
                <w:sz w:val="24"/>
              </w:rPr>
              <w:t xml:space="preserve">ED02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6B645F10" w14:textId="77777777" w:rsidR="00804CFA" w:rsidRDefault="00000000">
            <w:pPr>
              <w:ind w:left="29"/>
            </w:pPr>
            <w:r>
              <w:rPr>
                <w:sz w:val="24"/>
              </w:rPr>
              <w:t>移位板</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049FD9A9"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036DCAA4"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2603A96E" w14:textId="77777777" w:rsidR="00804CFA" w:rsidRDefault="00000000">
            <w:pPr>
              <w:spacing w:after="13" w:line="312"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7587AF1C" w14:textId="77777777" w:rsidR="00804CFA" w:rsidRDefault="00000000">
            <w:pPr>
              <w:spacing w:after="88"/>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155B051" w14:textId="77777777" w:rsidR="00804CFA" w:rsidRDefault="00000000">
            <w:pPr>
              <w:ind w:left="228" w:right="-34" w:hanging="199"/>
            </w:pPr>
            <w:r>
              <w:rPr>
                <w:rFonts w:ascii="Times New Roman" w:eastAsia="Times New Roman" w:hAnsi="Times New Roman" w:cs="Times New Roman"/>
                <w:sz w:val="24"/>
              </w:rPr>
              <w:t>4.</w:t>
            </w:r>
            <w:r>
              <w:rPr>
                <w:sz w:val="24"/>
              </w:rPr>
              <w:t>規格或功能規範</w:t>
            </w:r>
            <w:r>
              <w:rPr>
                <w:rFonts w:ascii="細明體" w:eastAsia="細明體" w:hAnsi="細明體" w:cs="細明體"/>
                <w:sz w:val="24"/>
              </w:rPr>
              <w:t>：</w:t>
            </w:r>
            <w:r>
              <w:rPr>
                <w:sz w:val="24"/>
              </w:rPr>
              <w:t>移位板可作為坐姿移位時相鄰平面之橋板，長度至少須60公分、寬度至少須20公分、厚度須1公分以下。</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7F5A09E2"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3C3A2A0C" w14:textId="77777777" w:rsidR="00804CFA" w:rsidRDefault="00000000">
            <w:pPr>
              <w:ind w:left="0" w:right="29"/>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1E6BED72"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6437E6EE" w14:textId="77777777">
        <w:tblPrEx>
          <w:tblCellMar>
            <w:top w:w="0" w:type="dxa"/>
            <w:bottom w:w="0" w:type="dxa"/>
          </w:tblCellMar>
        </w:tblPrEx>
        <w:trPr>
          <w:trHeight w:val="12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47497843" w14:textId="77777777" w:rsidR="00804CFA" w:rsidRDefault="00000000">
            <w:pPr>
              <w:ind w:left="190"/>
            </w:pPr>
            <w:r>
              <w:rPr>
                <w:rFonts w:ascii="Times New Roman" w:eastAsia="Times New Roman" w:hAnsi="Times New Roman" w:cs="Times New Roman"/>
                <w:sz w:val="24"/>
              </w:rPr>
              <w:t xml:space="preserve">ED03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68978ACA" w14:textId="77777777" w:rsidR="00804CFA" w:rsidRDefault="00000000">
            <w:pPr>
              <w:ind w:left="29"/>
            </w:pPr>
            <w:r>
              <w:rPr>
                <w:sz w:val="24"/>
              </w:rPr>
              <w:t>人力移位吊帶</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18B4492B"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5767ABAB" w14:textId="77777777" w:rsidR="00804CFA" w:rsidRDefault="00000000">
            <w:pPr>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3F31B00A"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703B3F34" w14:textId="77777777" w:rsidR="00804CFA" w:rsidRDefault="00000000">
            <w:pPr>
              <w:ind w:left="0" w:right="29"/>
              <w:jc w:val="right"/>
            </w:pPr>
            <w:r>
              <w:rPr>
                <w:rFonts w:ascii="Times New Roman" w:eastAsia="Times New Roman" w:hAnsi="Times New Roman" w:cs="Times New Roman"/>
                <w:sz w:val="24"/>
              </w:rPr>
              <w:t>4,000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6" w:type="dxa"/>
              <w:left w:w="0" w:type="dxa"/>
              <w:bottom w:w="0" w:type="dxa"/>
              <w:right w:w="0" w:type="dxa"/>
            </w:tcMar>
          </w:tcPr>
          <w:p w14:paraId="2BF4AA59"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4FA3270E"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51D7EC91"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11E21D2" w14:textId="77777777" w:rsidR="00804CFA" w:rsidRDefault="00000000">
            <w:pPr>
              <w:ind w:left="228"/>
            </w:pPr>
            <w:r>
              <w:rPr>
                <w:sz w:val="24"/>
              </w:rPr>
              <w:lastRenderedPageBreak/>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C04580C"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DB28746"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14FC43C7"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CC0D760"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7D134C8C"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86C8C6B"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2753E4ED"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58821BD5" w14:textId="77777777" w:rsidR="00804CFA" w:rsidRDefault="00000000">
            <w:pPr>
              <w:spacing w:after="9" w:line="304" w:lineRule="auto"/>
              <w:ind w:left="0"/>
              <w:jc w:val="center"/>
            </w:pPr>
            <w:r>
              <w:rPr>
                <w:sz w:val="24"/>
              </w:rPr>
              <w:t>購置最低使用年限</w:t>
            </w:r>
          </w:p>
          <w:p w14:paraId="12729C03"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215AC7D0"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39B4978"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575E75C8"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5DD956CA"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75E37B1E" w14:textId="77777777" w:rsidR="00804CFA" w:rsidRDefault="00000000">
            <w:pPr>
              <w:spacing w:after="13" w:line="312"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32F711C7" w14:textId="77777777" w:rsidR="00804CFA" w:rsidRDefault="00000000">
            <w:pPr>
              <w:spacing w:after="88"/>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4B71DE14" w14:textId="77777777" w:rsidR="00804CFA" w:rsidRDefault="00000000">
            <w:pPr>
              <w:ind w:left="218" w:hanging="168"/>
            </w:pPr>
            <w:r>
              <w:rPr>
                <w:rFonts w:ascii="Times New Roman" w:eastAsia="Times New Roman" w:hAnsi="Times New Roman" w:cs="Times New Roman"/>
                <w:sz w:val="24"/>
              </w:rPr>
              <w:t>4.</w:t>
            </w:r>
            <w:r>
              <w:rPr>
                <w:sz w:val="24"/>
              </w:rPr>
              <w:t>規格或功能規範</w:t>
            </w:r>
            <w:r>
              <w:rPr>
                <w:rFonts w:ascii="細明體" w:eastAsia="細明體" w:hAnsi="細明體" w:cs="細明體"/>
                <w:sz w:val="24"/>
              </w:rPr>
              <w:t>：</w:t>
            </w:r>
            <w:r>
              <w:rPr>
                <w:sz w:val="24"/>
              </w:rPr>
              <w:t>人力移位吊帶至少須有 4 個提把以利個案於坐姿或臥姿下以人力搬運移位。</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A61767C"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80B6F5B"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9BBB6A6" w14:textId="77777777" w:rsidR="00804CFA" w:rsidRDefault="00804CFA">
            <w:pPr>
              <w:spacing w:after="160"/>
              <w:ind w:left="0"/>
            </w:pPr>
          </w:p>
        </w:tc>
      </w:tr>
      <w:tr w:rsidR="00804CFA" w14:paraId="5530C089" w14:textId="77777777">
        <w:tblPrEx>
          <w:tblCellMar>
            <w:top w:w="0" w:type="dxa"/>
            <w:bottom w:w="0" w:type="dxa"/>
          </w:tblCellMar>
        </w:tblPrEx>
        <w:trPr>
          <w:trHeight w:val="48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2B0314F" w14:textId="77777777" w:rsidR="00804CFA" w:rsidRDefault="00000000">
            <w:pPr>
              <w:ind w:left="190"/>
            </w:pPr>
            <w:r>
              <w:rPr>
                <w:rFonts w:ascii="Times New Roman" w:eastAsia="Times New Roman" w:hAnsi="Times New Roman" w:cs="Times New Roman"/>
                <w:sz w:val="24"/>
              </w:rPr>
              <w:t xml:space="preserve">ED04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C6066C3" w14:textId="77777777" w:rsidR="00804CFA" w:rsidRDefault="00000000">
            <w:pPr>
              <w:ind w:left="29"/>
            </w:pPr>
            <w:r>
              <w:rPr>
                <w:sz w:val="24"/>
              </w:rPr>
              <w:t>移位滑墊</w:t>
            </w: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9531020"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529E4177"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1C4241A8" w14:textId="77777777" w:rsidR="00804CFA" w:rsidRDefault="00000000">
            <w:pPr>
              <w:spacing w:after="13" w:line="312"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34DD9230" w14:textId="77777777" w:rsidR="00804CFA" w:rsidRDefault="00000000">
            <w:pPr>
              <w:spacing w:after="88"/>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333E1235" w14:textId="77777777" w:rsidR="00804CFA" w:rsidRDefault="00000000">
            <w:pPr>
              <w:ind w:left="228" w:right="26" w:hanging="199"/>
              <w:jc w:val="both"/>
            </w:pPr>
            <w:r>
              <w:rPr>
                <w:rFonts w:ascii="Times New Roman" w:eastAsia="Times New Roman" w:hAnsi="Times New Roman" w:cs="Times New Roman"/>
                <w:sz w:val="24"/>
              </w:rPr>
              <w:t>4.</w:t>
            </w:r>
            <w:r>
              <w:rPr>
                <w:sz w:val="24"/>
              </w:rPr>
              <w:t>規格或功能規範</w:t>
            </w:r>
            <w:r>
              <w:rPr>
                <w:rFonts w:ascii="細明體" w:eastAsia="細明體" w:hAnsi="細明體" w:cs="細明體"/>
                <w:sz w:val="24"/>
              </w:rPr>
              <w:t>：</w:t>
            </w:r>
            <w:r>
              <w:rPr>
                <w:sz w:val="24"/>
              </w:rPr>
              <w:t>移位滑墊-A 款須使用容易滑動之材質以利個案在坐姿下之平行位移並降低及接觸面之摩擦。其寬度、長度至少須達到 50 公分以上。</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6F4D3BC4"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0FAB71B" w14:textId="77777777" w:rsidR="00804CFA" w:rsidRDefault="00000000">
            <w:pPr>
              <w:ind w:left="0" w:right="29"/>
              <w:jc w:val="right"/>
            </w:pPr>
            <w:r>
              <w:rPr>
                <w:rFonts w:ascii="Times New Roman" w:eastAsia="Times New Roman" w:hAnsi="Times New Roman" w:cs="Times New Roman"/>
                <w:sz w:val="24"/>
              </w:rPr>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2D4F45AD"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2DCB0C66" w14:textId="77777777">
        <w:tblPrEx>
          <w:tblCellMar>
            <w:top w:w="0" w:type="dxa"/>
            <w:bottom w:w="0" w:type="dxa"/>
          </w:tblCellMar>
        </w:tblPrEx>
        <w:trPr>
          <w:trHeight w:val="44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4A572012" w14:textId="77777777" w:rsidR="00804CFA" w:rsidRDefault="00000000">
            <w:pPr>
              <w:ind w:left="190"/>
            </w:pPr>
            <w:r>
              <w:rPr>
                <w:rFonts w:ascii="Times New Roman" w:eastAsia="Times New Roman" w:hAnsi="Times New Roman" w:cs="Times New Roman"/>
                <w:sz w:val="24"/>
              </w:rPr>
              <w:lastRenderedPageBreak/>
              <w:t xml:space="preserve">ED05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B764209" w14:textId="77777777" w:rsidR="00804CFA" w:rsidRDefault="00000000">
            <w:pPr>
              <w:ind w:left="29"/>
            </w:pPr>
            <w:r>
              <w:rPr>
                <w:sz w:val="24"/>
              </w:rPr>
              <w:t>移位滑墊</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52D01189" w14:textId="77777777" w:rsidR="00804CFA" w:rsidRDefault="00000000">
            <w:pPr>
              <w:ind w:left="194"/>
              <w:jc w:val="both"/>
            </w:pPr>
            <w:r>
              <w:rPr>
                <w:sz w:val="24"/>
              </w:rPr>
              <w:t>限購置</w:t>
            </w:r>
            <w:r>
              <w:rPr>
                <w:rFonts w:ascii="Times New Roman" w:eastAsia="Times New Roman" w:hAnsi="Times New Roman" w:cs="Times New Roman"/>
                <w:color w:val="0000FF"/>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133D8C70"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3B416C18"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57DCB287"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48B9CEC4" w14:textId="77777777" w:rsidR="00804CFA" w:rsidRDefault="00000000">
            <w:pPr>
              <w:spacing w:line="326" w:lineRule="auto"/>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1B3E1A5C" w14:textId="77777777" w:rsidR="00804CFA" w:rsidRDefault="00000000">
            <w:pPr>
              <w:ind w:left="29"/>
              <w:jc w:val="both"/>
            </w:pPr>
            <w:r>
              <w:rPr>
                <w:rFonts w:ascii="Times New Roman" w:eastAsia="Times New Roman" w:hAnsi="Times New Roman" w:cs="Times New Roman"/>
                <w:sz w:val="24"/>
              </w:rPr>
              <w:t>5.</w:t>
            </w:r>
            <w:r>
              <w:rPr>
                <w:sz w:val="24"/>
              </w:rPr>
              <w:t>規格或功能規範</w:t>
            </w:r>
            <w:r>
              <w:rPr>
                <w:rFonts w:ascii="細明體" w:eastAsia="細明體" w:hAnsi="細明體" w:cs="細明體"/>
                <w:sz w:val="24"/>
              </w:rPr>
              <w:t>：</w:t>
            </w:r>
            <w:r>
              <w:rPr>
                <w:sz w:val="24"/>
              </w:rPr>
              <w:t>移位滑墊-B 款須</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885F724" w14:textId="77777777" w:rsidR="00804CFA" w:rsidRDefault="00000000">
            <w:pPr>
              <w:ind w:left="135"/>
              <w:jc w:val="both"/>
            </w:pPr>
            <w:r>
              <w:rPr>
                <w:sz w:val="24"/>
              </w:rPr>
              <w:t>不適用</w:t>
            </w:r>
            <w:r>
              <w:rPr>
                <w:rFonts w:ascii="Times New Roman" w:eastAsia="Times New Roman" w:hAnsi="Times New Roman" w:cs="Times New Roman"/>
                <w:color w:val="0000FF"/>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0666F101" w14:textId="77777777" w:rsidR="00804CFA" w:rsidRDefault="00000000">
            <w:pPr>
              <w:ind w:left="0" w:right="29"/>
              <w:jc w:val="right"/>
            </w:pPr>
            <w:r>
              <w:rPr>
                <w:rFonts w:ascii="Times New Roman" w:eastAsia="Times New Roman" w:hAnsi="Times New Roman" w:cs="Times New Roman"/>
                <w:sz w:val="24"/>
              </w:rPr>
              <w:t>8,000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0" w:type="dxa"/>
              <w:right w:w="0" w:type="dxa"/>
            </w:tcMar>
          </w:tcPr>
          <w:p w14:paraId="36386D6F"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bl>
    <w:p w14:paraId="61A76D0F"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4EC6A5BC"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6F0FC7A4"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4B6ACDB2"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5B620DE3"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5BBBB0B4"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4A76D12A"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4B43280D"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6A6454DC"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26186978"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1192E981" w14:textId="77777777" w:rsidR="00804CFA" w:rsidRDefault="00000000">
            <w:pPr>
              <w:spacing w:after="9" w:line="304" w:lineRule="auto"/>
              <w:ind w:left="0"/>
              <w:jc w:val="center"/>
            </w:pPr>
            <w:r>
              <w:rPr>
                <w:sz w:val="24"/>
              </w:rPr>
              <w:t>購置最低使用年限</w:t>
            </w:r>
          </w:p>
          <w:p w14:paraId="4C14A339"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0536CBFB" w14:textId="77777777">
        <w:tblPrEx>
          <w:tblCellMar>
            <w:top w:w="0" w:type="dxa"/>
            <w:bottom w:w="0" w:type="dxa"/>
          </w:tblCellMar>
        </w:tblPrEx>
        <w:trPr>
          <w:trHeight w:val="16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35D109F2"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2F774AED"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0E8240EA"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36010A2E" w14:textId="77777777" w:rsidR="00804CFA" w:rsidRDefault="00000000">
            <w:pPr>
              <w:ind w:left="228" w:right="-34"/>
              <w:jc w:val="both"/>
            </w:pPr>
            <w:r>
              <w:rPr>
                <w:sz w:val="24"/>
              </w:rPr>
              <w:t>使用容易滑動之材質以利個案在臥姿下之平行位移並降低及接觸面之摩擦。其寬度至少須達到45公分以上、長度至少須達到170公分以上。</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vAlign w:val="bottom"/>
          </w:tcPr>
          <w:p w14:paraId="60F050E3" w14:textId="77777777" w:rsidR="00804CFA" w:rsidRDefault="00000000">
            <w:pPr>
              <w:ind w:left="-29"/>
            </w:pP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7E5C0DEC"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2C8F016F" w14:textId="77777777" w:rsidR="00804CFA" w:rsidRDefault="00804CFA">
            <w:pPr>
              <w:spacing w:after="160"/>
              <w:ind w:left="0"/>
            </w:pPr>
          </w:p>
        </w:tc>
      </w:tr>
      <w:tr w:rsidR="00804CFA" w14:paraId="4634DCF0" w14:textId="77777777">
        <w:tblPrEx>
          <w:tblCellMar>
            <w:top w:w="0" w:type="dxa"/>
            <w:bottom w:w="0" w:type="dxa"/>
          </w:tblCellMar>
        </w:tblPrEx>
        <w:trPr>
          <w:trHeight w:val="40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223C08B1" w14:textId="77777777" w:rsidR="00804CFA" w:rsidRDefault="00000000">
            <w:pPr>
              <w:ind w:left="190"/>
            </w:pPr>
            <w:r>
              <w:rPr>
                <w:rFonts w:ascii="Times New Roman" w:eastAsia="Times New Roman" w:hAnsi="Times New Roman" w:cs="Times New Roman"/>
                <w:sz w:val="24"/>
              </w:rPr>
              <w:t xml:space="preserve">ED06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74264417" w14:textId="77777777" w:rsidR="00804CFA" w:rsidRDefault="00000000">
            <w:pPr>
              <w:ind w:left="29"/>
            </w:pPr>
            <w:r>
              <w:rPr>
                <w:sz w:val="24"/>
              </w:rPr>
              <w:t>移位轉盤</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7B0F25BB"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0F276F0C"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76DBD96D" w14:textId="77777777" w:rsidR="00804CFA" w:rsidRDefault="00000000">
            <w:pPr>
              <w:spacing w:after="13" w:line="312"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6B312208" w14:textId="77777777" w:rsidR="00804CFA" w:rsidRDefault="00000000">
            <w:pPr>
              <w:spacing w:after="88"/>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56F37B46" w14:textId="77777777" w:rsidR="00804CFA" w:rsidRDefault="00000000">
            <w:pPr>
              <w:ind w:left="228" w:hanging="199"/>
            </w:pPr>
            <w:r>
              <w:rPr>
                <w:rFonts w:ascii="Times New Roman" w:eastAsia="Times New Roman" w:hAnsi="Times New Roman" w:cs="Times New Roman"/>
                <w:sz w:val="24"/>
              </w:rPr>
              <w:t>4.</w:t>
            </w:r>
            <w:r>
              <w:rPr>
                <w:sz w:val="24"/>
              </w:rPr>
              <w:t>規格或功能規範</w:t>
            </w:r>
            <w:r>
              <w:rPr>
                <w:rFonts w:ascii="細明體" w:eastAsia="細明體" w:hAnsi="細明體" w:cs="細明體"/>
                <w:sz w:val="24"/>
              </w:rPr>
              <w:t>：</w:t>
            </w:r>
            <w:r>
              <w:rPr>
                <w:sz w:val="24"/>
              </w:rPr>
              <w:t>移位轉盤之上下兩接觸面須為防滑材質，且整體厚度須2公分以下。</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55CD1BB2"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38AC71C0" w14:textId="77777777" w:rsidR="00804CFA" w:rsidRDefault="00000000">
            <w:pPr>
              <w:ind w:left="0" w:right="29"/>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4A94B6C7"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67C05658" w14:textId="77777777">
        <w:tblPrEx>
          <w:tblCellMar>
            <w:top w:w="0" w:type="dxa"/>
            <w:bottom w:w="0" w:type="dxa"/>
          </w:tblCellMar>
        </w:tblPrEx>
        <w:trPr>
          <w:trHeight w:val="52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750CCB8F" w14:textId="77777777" w:rsidR="00804CFA" w:rsidRDefault="00000000">
            <w:pPr>
              <w:ind w:left="190"/>
            </w:pPr>
            <w:r>
              <w:rPr>
                <w:rFonts w:ascii="Times New Roman" w:eastAsia="Times New Roman" w:hAnsi="Times New Roman" w:cs="Times New Roman"/>
                <w:sz w:val="24"/>
              </w:rPr>
              <w:lastRenderedPageBreak/>
              <w:t xml:space="preserve">ED07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06EA2E21" w14:textId="77777777" w:rsidR="00804CFA" w:rsidRDefault="00000000">
            <w:pPr>
              <w:ind w:left="29"/>
            </w:pPr>
            <w:r>
              <w:rPr>
                <w:sz w:val="24"/>
              </w:rPr>
              <w:t>移位機</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60F86128"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33B42C13" w14:textId="77777777" w:rsidR="00804CFA" w:rsidRDefault="00000000">
            <w:pPr>
              <w:spacing w:after="14"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220BA800" w14:textId="77777777" w:rsidR="00804CFA" w:rsidRDefault="00000000">
            <w:pPr>
              <w:spacing w:after="10" w:line="314"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3438CC56"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0203CBE6" w14:textId="77777777" w:rsidR="00804CFA" w:rsidRDefault="00000000">
            <w:pPr>
              <w:spacing w:line="326" w:lineRule="auto"/>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66B1E30F" w14:textId="77777777" w:rsidR="00804CFA" w:rsidRDefault="00000000">
            <w:pPr>
              <w:ind w:left="228" w:hanging="199"/>
            </w:pPr>
            <w:r>
              <w:rPr>
                <w:rFonts w:ascii="Times New Roman" w:eastAsia="Times New Roman" w:hAnsi="Times New Roman" w:cs="Times New Roman"/>
                <w:sz w:val="24"/>
              </w:rPr>
              <w:t>5.</w:t>
            </w:r>
            <w:r>
              <w:rPr>
                <w:sz w:val="24"/>
              </w:rPr>
              <w:t>本項移位機係指懸吊式電動移位設備，應包含吊帶。</w:t>
            </w:r>
            <w:r>
              <w:rPr>
                <w:rFonts w:ascii="Times New Roman" w:eastAsia="Times New Roman" w:hAnsi="Times New Roman" w:cs="Times New Roman"/>
                <w:color w:val="0000FF"/>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5160B29B" w14:textId="77777777" w:rsidR="00804CFA" w:rsidRDefault="00000000">
            <w:pPr>
              <w:ind w:left="1"/>
              <w:jc w:val="center"/>
            </w:pPr>
            <w:r>
              <w:rPr>
                <w:rFonts w:ascii="Times New Roman" w:eastAsia="Times New Roman" w:hAnsi="Times New Roman" w:cs="Times New Roman"/>
                <w:sz w:val="24"/>
              </w:rPr>
              <w:t xml:space="preserve">2,000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05B0D455" w14:textId="77777777" w:rsidR="00804CFA" w:rsidRDefault="00000000">
            <w:pPr>
              <w:ind w:left="0" w:right="29"/>
              <w:jc w:val="right"/>
            </w:pPr>
            <w:r>
              <w:rPr>
                <w:rFonts w:ascii="Times New Roman" w:eastAsia="Times New Roman" w:hAnsi="Times New Roman" w:cs="Times New Roman"/>
                <w:sz w:val="24"/>
              </w:rPr>
              <w:t>40,000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73" w:type="dxa"/>
              <w:left w:w="0" w:type="dxa"/>
              <w:bottom w:w="35" w:type="dxa"/>
              <w:right w:w="0" w:type="dxa"/>
            </w:tcMar>
          </w:tcPr>
          <w:p w14:paraId="6BCE6332"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bl>
    <w:p w14:paraId="58BD5E6F"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6369A1E1"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3DCBAD0"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5F7AC61"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99CF7F4"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5E12913" w14:textId="77777777" w:rsidR="00804CFA" w:rsidRDefault="00000000">
            <w:pPr>
              <w:ind w:left="19"/>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9F1AB26"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073FA434"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F8B18BD"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0640C6D5"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E188762" w14:textId="77777777" w:rsidR="00804CFA" w:rsidRDefault="00000000">
            <w:pPr>
              <w:spacing w:after="9" w:line="304" w:lineRule="auto"/>
              <w:ind w:left="0"/>
              <w:jc w:val="center"/>
            </w:pPr>
            <w:r>
              <w:rPr>
                <w:sz w:val="24"/>
              </w:rPr>
              <w:t>購置最低使用年限</w:t>
            </w:r>
          </w:p>
          <w:p w14:paraId="0E0EA8AD"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5DA11C51" w14:textId="77777777">
        <w:tblPrEx>
          <w:tblCellMar>
            <w:top w:w="0" w:type="dxa"/>
            <w:bottom w:w="0" w:type="dxa"/>
          </w:tblCellMar>
        </w:tblPrEx>
        <w:trPr>
          <w:trHeight w:val="20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67414F2" w14:textId="77777777" w:rsidR="00804CFA" w:rsidRDefault="00000000">
            <w:pPr>
              <w:ind w:left="190"/>
            </w:pPr>
            <w:r>
              <w:rPr>
                <w:rFonts w:ascii="Times New Roman" w:eastAsia="Times New Roman" w:hAnsi="Times New Roman" w:cs="Times New Roman"/>
                <w:sz w:val="24"/>
              </w:rPr>
              <w:t xml:space="preserve">ED08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E546A73" w14:textId="77777777" w:rsidR="00804CFA" w:rsidRDefault="00000000">
            <w:pPr>
              <w:ind w:left="29"/>
            </w:pPr>
            <w:r>
              <w:rPr>
                <w:sz w:val="24"/>
              </w:rPr>
              <w:t>移位機吊帶</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7846BC8"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E27C5BB" w14:textId="77777777" w:rsidR="00804CFA" w:rsidRDefault="00000000">
            <w:pPr>
              <w:spacing w:after="9"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26D943E4" w14:textId="77777777" w:rsidR="00804CFA" w:rsidRDefault="00000000">
            <w:pPr>
              <w:ind w:left="228" w:hanging="199"/>
            </w:pPr>
            <w:r>
              <w:rPr>
                <w:rFonts w:ascii="Times New Roman" w:eastAsia="Times New Roman" w:hAnsi="Times New Roman" w:cs="Times New Roman"/>
                <w:sz w:val="24"/>
              </w:rPr>
              <w:t>2.</w:t>
            </w:r>
            <w:r>
              <w:rPr>
                <w:sz w:val="24"/>
              </w:rPr>
              <w:t xml:space="preserve">本組合適用 </w:t>
            </w:r>
            <w:r>
              <w:rPr>
                <w:rFonts w:ascii="Times New Roman" w:eastAsia="Times New Roman" w:hAnsi="Times New Roman" w:cs="Times New Roman"/>
                <w:sz w:val="24"/>
              </w:rPr>
              <w:t xml:space="preserve">ED07 </w:t>
            </w:r>
            <w:r>
              <w:rPr>
                <w:sz w:val="24"/>
              </w:rPr>
              <w:t xml:space="preserve">移位機購置 </w:t>
            </w:r>
            <w:r>
              <w:rPr>
                <w:rFonts w:ascii="Times New Roman" w:eastAsia="Times New Roman" w:hAnsi="Times New Roman" w:cs="Times New Roman"/>
                <w:sz w:val="24"/>
              </w:rPr>
              <w:t xml:space="preserve">3 </w:t>
            </w:r>
            <w:r>
              <w:rPr>
                <w:sz w:val="24"/>
              </w:rPr>
              <w:t>年後，吊帶更換。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80E5B11"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9C881D4" w14:textId="77777777" w:rsidR="00804CFA" w:rsidRDefault="00000000">
            <w:pPr>
              <w:ind w:left="0" w:right="10"/>
              <w:jc w:val="right"/>
            </w:pPr>
            <w:r>
              <w:rPr>
                <w:rFonts w:ascii="Times New Roman" w:eastAsia="Times New Roman" w:hAnsi="Times New Roman" w:cs="Times New Roman"/>
                <w:sz w:val="24"/>
              </w:rPr>
              <w:t>6,000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C297602"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37B02374"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8C8375B" w14:textId="77777777" w:rsidR="00804CFA" w:rsidRDefault="00000000">
            <w:pPr>
              <w:ind w:left="202"/>
            </w:pPr>
            <w:r>
              <w:rPr>
                <w:rFonts w:ascii="Times New Roman" w:eastAsia="Times New Roman" w:hAnsi="Times New Roman" w:cs="Times New Roman"/>
                <w:sz w:val="24"/>
              </w:rPr>
              <w:t xml:space="preserve">EE01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4004F11" w14:textId="77777777" w:rsidR="00804CFA" w:rsidRDefault="00000000">
            <w:pPr>
              <w:ind w:left="29"/>
            </w:pPr>
            <w:r>
              <w:rPr>
                <w:sz w:val="24"/>
              </w:rPr>
              <w:t>電話擴音器</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AE5EAB6"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16A100D" w14:textId="77777777" w:rsidR="00804CFA" w:rsidRDefault="00000000">
            <w:pPr>
              <w:spacing w:after="1" w:line="324" w:lineRule="auto"/>
              <w:ind w:left="218" w:hanging="168"/>
            </w:pPr>
            <w:r>
              <w:rPr>
                <w:rFonts w:ascii="Times New Roman" w:eastAsia="Times New Roman" w:hAnsi="Times New Roman" w:cs="Times New Roman"/>
                <w:sz w:val="24"/>
              </w:rPr>
              <w:t>1.</w:t>
            </w:r>
            <w:r>
              <w:rPr>
                <w:sz w:val="24"/>
              </w:rPr>
              <w:t>內容包括：輔具、輔具選用建議、使用說明、設定、諮詢等服務。</w:t>
            </w:r>
            <w:r>
              <w:rPr>
                <w:rFonts w:ascii="Times New Roman" w:eastAsia="Times New Roman" w:hAnsi="Times New Roman" w:cs="Times New Roman"/>
                <w:sz w:val="24"/>
              </w:rPr>
              <w:t xml:space="preserve"> </w:t>
            </w:r>
          </w:p>
          <w:p w14:paraId="5CF68495" w14:textId="77777777" w:rsidR="00804CFA" w:rsidRDefault="00000000">
            <w:pPr>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8493B5E"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C777864" w14:textId="77777777" w:rsidR="00804CFA" w:rsidRDefault="00000000">
            <w:pPr>
              <w:ind w:left="0" w:right="10"/>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E5255BD"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297643AD" w14:textId="77777777">
        <w:tblPrEx>
          <w:tblCellMar>
            <w:top w:w="0" w:type="dxa"/>
            <w:bottom w:w="0" w:type="dxa"/>
          </w:tblCellMar>
        </w:tblPrEx>
        <w:trPr>
          <w:trHeight w:val="16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B4CF347" w14:textId="77777777" w:rsidR="00804CFA" w:rsidRDefault="00000000">
            <w:pPr>
              <w:ind w:left="202"/>
            </w:pPr>
            <w:r>
              <w:rPr>
                <w:rFonts w:ascii="Times New Roman" w:eastAsia="Times New Roman" w:hAnsi="Times New Roman" w:cs="Times New Roman"/>
                <w:sz w:val="24"/>
              </w:rPr>
              <w:t xml:space="preserve">EE02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21DD856" w14:textId="77777777" w:rsidR="00804CFA" w:rsidRDefault="00000000">
            <w:pPr>
              <w:ind w:left="29"/>
              <w:jc w:val="both"/>
            </w:pPr>
            <w:r>
              <w:rPr>
                <w:sz w:val="24"/>
              </w:rPr>
              <w:t>電話閃光震動器</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E014A82" w14:textId="77777777" w:rsidR="00804CFA" w:rsidRDefault="00000000">
            <w:pPr>
              <w:ind w:left="207"/>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2945350" w14:textId="77777777" w:rsidR="00804CFA" w:rsidRDefault="00000000">
            <w:pPr>
              <w:spacing w:line="324" w:lineRule="auto"/>
              <w:ind w:left="218" w:hanging="168"/>
            </w:pPr>
            <w:r>
              <w:rPr>
                <w:rFonts w:ascii="Times New Roman" w:eastAsia="Times New Roman" w:hAnsi="Times New Roman" w:cs="Times New Roman"/>
                <w:sz w:val="24"/>
              </w:rPr>
              <w:t>1.</w:t>
            </w:r>
            <w:r>
              <w:rPr>
                <w:sz w:val="24"/>
              </w:rPr>
              <w:t>內容包括：輔具、輔具選用建議、使用說明、設定、諮詢等服務。</w:t>
            </w:r>
            <w:r>
              <w:rPr>
                <w:rFonts w:ascii="Times New Roman" w:eastAsia="Times New Roman" w:hAnsi="Times New Roman" w:cs="Times New Roman"/>
                <w:sz w:val="24"/>
              </w:rPr>
              <w:t xml:space="preserve"> </w:t>
            </w:r>
          </w:p>
          <w:p w14:paraId="3F4D0818" w14:textId="77777777" w:rsidR="00804CFA" w:rsidRDefault="00000000">
            <w:pPr>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93C4715"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87F933E" w14:textId="77777777" w:rsidR="00804CFA" w:rsidRDefault="00000000">
            <w:pPr>
              <w:ind w:left="0" w:right="10"/>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140AE95"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56569383"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90F0A82" w14:textId="77777777" w:rsidR="00804CFA" w:rsidRDefault="00000000">
            <w:pPr>
              <w:ind w:left="202"/>
            </w:pPr>
            <w:r>
              <w:rPr>
                <w:rFonts w:ascii="Times New Roman" w:eastAsia="Times New Roman" w:hAnsi="Times New Roman" w:cs="Times New Roman"/>
                <w:sz w:val="24"/>
              </w:rPr>
              <w:lastRenderedPageBreak/>
              <w:t xml:space="preserve">EE03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112E739" w14:textId="77777777" w:rsidR="00804CFA" w:rsidRDefault="00000000">
            <w:pPr>
              <w:ind w:left="29"/>
              <w:jc w:val="both"/>
            </w:pPr>
            <w:r>
              <w:rPr>
                <w:sz w:val="24"/>
              </w:rPr>
              <w:t>火警閃光警示器</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D3D243D"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DA40A48" w14:textId="77777777" w:rsidR="00804CFA" w:rsidRDefault="00000000">
            <w:pPr>
              <w:spacing w:line="324" w:lineRule="auto"/>
              <w:ind w:left="228" w:hanging="199"/>
            </w:pPr>
            <w:r>
              <w:rPr>
                <w:rFonts w:ascii="Times New Roman" w:eastAsia="Times New Roman" w:hAnsi="Times New Roman" w:cs="Times New Roman"/>
                <w:sz w:val="24"/>
              </w:rPr>
              <w:t>1.</w:t>
            </w:r>
            <w:r>
              <w:rPr>
                <w:sz w:val="24"/>
              </w:rPr>
              <w:t>內容包括：輔具、輔具選用建議、使用說明、設定、諮詢等服務。</w:t>
            </w:r>
            <w:r>
              <w:rPr>
                <w:rFonts w:ascii="Times New Roman" w:eastAsia="Times New Roman" w:hAnsi="Times New Roman" w:cs="Times New Roman"/>
                <w:sz w:val="24"/>
              </w:rPr>
              <w:t xml:space="preserve"> </w:t>
            </w:r>
          </w:p>
          <w:p w14:paraId="292B48FE" w14:textId="77777777" w:rsidR="00804CFA" w:rsidRDefault="00000000">
            <w:pPr>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C9C1422"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ABD50B8" w14:textId="77777777" w:rsidR="00804CFA" w:rsidRDefault="00000000">
            <w:pPr>
              <w:ind w:left="0" w:right="10"/>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BCE59C5"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0A1E86C1" w14:textId="77777777">
        <w:tblPrEx>
          <w:tblCellMar>
            <w:top w:w="0" w:type="dxa"/>
            <w:bottom w:w="0" w:type="dxa"/>
          </w:tblCellMar>
        </w:tblPrEx>
        <w:trPr>
          <w:trHeight w:val="16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265E43A" w14:textId="77777777" w:rsidR="00804CFA" w:rsidRDefault="00000000">
            <w:pPr>
              <w:ind w:left="202"/>
            </w:pPr>
            <w:r>
              <w:rPr>
                <w:rFonts w:ascii="Times New Roman" w:eastAsia="Times New Roman" w:hAnsi="Times New Roman" w:cs="Times New Roman"/>
                <w:sz w:val="24"/>
              </w:rPr>
              <w:t xml:space="preserve">EE04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9F16488" w14:textId="77777777" w:rsidR="00804CFA" w:rsidRDefault="00000000">
            <w:pPr>
              <w:ind w:left="29"/>
            </w:pPr>
            <w:r>
              <w:rPr>
                <w:sz w:val="24"/>
              </w:rPr>
              <w:t>門鈴閃光器</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CAA789E"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2E21C9E" w14:textId="77777777" w:rsidR="00804CFA" w:rsidRDefault="00000000">
            <w:pPr>
              <w:spacing w:line="324" w:lineRule="auto"/>
              <w:ind w:left="228" w:hanging="199"/>
            </w:pPr>
            <w:r>
              <w:rPr>
                <w:rFonts w:ascii="Times New Roman" w:eastAsia="Times New Roman" w:hAnsi="Times New Roman" w:cs="Times New Roman"/>
                <w:sz w:val="24"/>
              </w:rPr>
              <w:t>1.</w:t>
            </w:r>
            <w:r>
              <w:rPr>
                <w:sz w:val="24"/>
              </w:rPr>
              <w:t>內容包括：輔具、輔具選用建議、使用說明、設定、諮詢等服務。</w:t>
            </w:r>
            <w:r>
              <w:rPr>
                <w:rFonts w:ascii="Times New Roman" w:eastAsia="Times New Roman" w:hAnsi="Times New Roman" w:cs="Times New Roman"/>
                <w:sz w:val="24"/>
              </w:rPr>
              <w:t xml:space="preserve"> </w:t>
            </w:r>
          </w:p>
          <w:p w14:paraId="57709D5B" w14:textId="77777777" w:rsidR="00804CFA" w:rsidRDefault="00000000">
            <w:pPr>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651A299"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4D788B2" w14:textId="77777777" w:rsidR="00804CFA" w:rsidRDefault="00000000">
            <w:pPr>
              <w:ind w:left="0" w:right="10"/>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BA3E895"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69FCEE28"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0245FDF" w14:textId="77777777" w:rsidR="00804CFA" w:rsidRDefault="00000000">
            <w:pPr>
              <w:ind w:left="202"/>
            </w:pPr>
            <w:r>
              <w:rPr>
                <w:rFonts w:ascii="Times New Roman" w:eastAsia="Times New Roman" w:hAnsi="Times New Roman" w:cs="Times New Roman"/>
                <w:sz w:val="24"/>
              </w:rPr>
              <w:t xml:space="preserve">EE05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E7ECBF9" w14:textId="77777777" w:rsidR="00804CFA" w:rsidRDefault="00000000">
            <w:pPr>
              <w:ind w:left="29"/>
              <w:jc w:val="both"/>
            </w:pPr>
            <w:r>
              <w:rPr>
                <w:sz w:val="24"/>
              </w:rPr>
              <w:t>無線震動警示器</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163E0C2"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FB22906" w14:textId="77777777" w:rsidR="00804CFA" w:rsidRDefault="00000000">
            <w:pPr>
              <w:spacing w:line="324" w:lineRule="auto"/>
              <w:ind w:left="228" w:hanging="199"/>
            </w:pPr>
            <w:r>
              <w:rPr>
                <w:rFonts w:ascii="Times New Roman" w:eastAsia="Times New Roman" w:hAnsi="Times New Roman" w:cs="Times New Roman"/>
                <w:sz w:val="24"/>
              </w:rPr>
              <w:t>1.</w:t>
            </w:r>
            <w:r>
              <w:rPr>
                <w:sz w:val="24"/>
              </w:rPr>
              <w:t>內容包括：輔具、輔具選用建議、使用說明、設定、諮詢等服務。</w:t>
            </w:r>
            <w:r>
              <w:rPr>
                <w:rFonts w:ascii="Times New Roman" w:eastAsia="Times New Roman" w:hAnsi="Times New Roman" w:cs="Times New Roman"/>
                <w:sz w:val="24"/>
              </w:rPr>
              <w:t xml:space="preserve"> </w:t>
            </w:r>
          </w:p>
          <w:p w14:paraId="20DCAE03" w14:textId="77777777" w:rsidR="00804CFA" w:rsidRDefault="00000000">
            <w:pPr>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D0C7E6F"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35B3DE4" w14:textId="77777777" w:rsidR="00804CFA" w:rsidRDefault="00000000">
            <w:pPr>
              <w:ind w:left="0" w:right="10"/>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E623E4E"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712C52CF" w14:textId="77777777">
        <w:tblPrEx>
          <w:tblCellMar>
            <w:top w:w="0" w:type="dxa"/>
            <w:bottom w:w="0" w:type="dxa"/>
          </w:tblCellMar>
        </w:tblPrEx>
        <w:trPr>
          <w:trHeight w:val="20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7495ABC" w14:textId="77777777" w:rsidR="00804CFA" w:rsidRDefault="00000000">
            <w:pPr>
              <w:ind w:left="209"/>
            </w:pPr>
            <w:r>
              <w:rPr>
                <w:rFonts w:ascii="Times New Roman" w:eastAsia="Times New Roman" w:hAnsi="Times New Roman" w:cs="Times New Roman"/>
                <w:sz w:val="24"/>
              </w:rPr>
              <w:t xml:space="preserve">EF01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42AAED8" w14:textId="77777777" w:rsidR="00804CFA" w:rsidRDefault="00000000">
            <w:pPr>
              <w:ind w:left="29"/>
            </w:pPr>
            <w:r>
              <w:rPr>
                <w:sz w:val="24"/>
              </w:rPr>
              <w:t>衣著用輔具</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482786D"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C52ACEA" w14:textId="77777777" w:rsidR="00804CFA" w:rsidRDefault="00000000">
            <w:pPr>
              <w:numPr>
                <w:ilvl w:val="0"/>
                <w:numId w:val="2"/>
              </w:numPr>
              <w:spacing w:after="16" w:line="314" w:lineRule="auto"/>
              <w:ind w:hanging="240"/>
            </w:pP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5AC05324" w14:textId="77777777" w:rsidR="00804CFA" w:rsidRDefault="00000000">
            <w:pPr>
              <w:numPr>
                <w:ilvl w:val="0"/>
                <w:numId w:val="2"/>
              </w:numPr>
              <w:ind w:hanging="240"/>
            </w:pPr>
            <w:r>
              <w:rPr>
                <w:sz w:val="24"/>
              </w:rPr>
              <w:t>本項輔具選配服務得由輔具銷售人員逕行提供。</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F426685"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163B902" w14:textId="77777777" w:rsidR="00804CFA" w:rsidRDefault="00000000">
            <w:pPr>
              <w:ind w:left="0" w:right="10"/>
              <w:jc w:val="right"/>
            </w:pPr>
            <w:r>
              <w:rPr>
                <w:rFonts w:ascii="Times New Roman" w:eastAsia="Times New Roman" w:hAnsi="Times New Roman" w:cs="Times New Roman"/>
                <w:sz w:val="24"/>
              </w:rPr>
              <w:t>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9BD6082"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4C71CB81"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6B2EB69D"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498FAE4"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BDDCD4D"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719DFF5"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6B1A3CD"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7E5DB99"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3826342E"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CAC9A02"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749D1BA2"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A3A1F0C" w14:textId="77777777" w:rsidR="00804CFA" w:rsidRDefault="00000000">
            <w:pPr>
              <w:spacing w:after="9" w:line="304" w:lineRule="auto"/>
              <w:ind w:left="0"/>
              <w:jc w:val="center"/>
            </w:pPr>
            <w:r>
              <w:rPr>
                <w:sz w:val="24"/>
              </w:rPr>
              <w:t>購置最低使用年限</w:t>
            </w:r>
          </w:p>
          <w:p w14:paraId="32C5D951"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531E28DA" w14:textId="77777777">
        <w:tblPrEx>
          <w:tblCellMar>
            <w:top w:w="0" w:type="dxa"/>
            <w:bottom w:w="0" w:type="dxa"/>
          </w:tblCellMar>
        </w:tblPrEx>
        <w:trPr>
          <w:trHeight w:val="12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A209C18"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01136AF"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F6BBC0E"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31A2ED1" w14:textId="77777777" w:rsidR="00804CFA" w:rsidRDefault="00000000">
            <w:pPr>
              <w:ind w:left="269" w:hanging="240"/>
            </w:pPr>
            <w:r>
              <w:rPr>
                <w:rFonts w:ascii="Times New Roman" w:eastAsia="Times New Roman" w:hAnsi="Times New Roman" w:cs="Times New Roman"/>
                <w:sz w:val="24"/>
              </w:rPr>
              <w:t>3.</w:t>
            </w:r>
            <w:r>
              <w:rPr>
                <w:rFonts w:ascii="Arial" w:eastAsia="Arial" w:hAnsi="Arial" w:cs="Arial"/>
                <w:sz w:val="24"/>
              </w:rPr>
              <w:t xml:space="preserve"> </w:t>
            </w:r>
            <w:r>
              <w:rPr>
                <w:sz w:val="24"/>
              </w:rPr>
              <w:t>規格或功能規範：可協助衣著之穿衣桿、穿鞋器、襪輔助器、長柄取物鉗等相關項目。</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E82D793"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C94FF77"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B1942A3" w14:textId="77777777" w:rsidR="00804CFA" w:rsidRDefault="00804CFA">
            <w:pPr>
              <w:spacing w:after="160"/>
              <w:ind w:left="0"/>
            </w:pPr>
          </w:p>
        </w:tc>
      </w:tr>
      <w:tr w:rsidR="00804CFA" w14:paraId="5852F698" w14:textId="77777777">
        <w:tblPrEx>
          <w:tblCellMar>
            <w:top w:w="0" w:type="dxa"/>
            <w:bottom w:w="0" w:type="dxa"/>
          </w:tblCellMar>
        </w:tblPrEx>
        <w:trPr>
          <w:trHeight w:val="36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7121188" w14:textId="77777777" w:rsidR="00804CFA" w:rsidRDefault="00000000">
            <w:pPr>
              <w:ind w:left="209"/>
            </w:pPr>
            <w:r>
              <w:rPr>
                <w:rFonts w:ascii="Times New Roman" w:eastAsia="Times New Roman" w:hAnsi="Times New Roman" w:cs="Times New Roman"/>
                <w:sz w:val="24"/>
              </w:rPr>
              <w:lastRenderedPageBreak/>
              <w:t xml:space="preserve">EF02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B375C2F" w14:textId="77777777" w:rsidR="00804CFA" w:rsidRDefault="00000000">
            <w:pPr>
              <w:ind w:left="29"/>
              <w:jc w:val="both"/>
            </w:pPr>
            <w:r>
              <w:rPr>
                <w:sz w:val="24"/>
              </w:rPr>
              <w:t>居家用生活輔具</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5D83F62"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40450F1" w14:textId="77777777" w:rsidR="00804CFA" w:rsidRDefault="00000000">
            <w:pPr>
              <w:spacing w:after="10" w:line="314" w:lineRule="auto"/>
              <w:ind w:left="218" w:hanging="168"/>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74A20C2F" w14:textId="77777777" w:rsidR="00804CFA" w:rsidRDefault="00000000">
            <w:pPr>
              <w:spacing w:line="324" w:lineRule="auto"/>
              <w:ind w:left="218" w:hanging="168"/>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p w14:paraId="07BA50BA" w14:textId="77777777" w:rsidR="00804CFA" w:rsidRDefault="00000000">
            <w:pPr>
              <w:ind w:left="218" w:right="-27" w:hanging="168"/>
            </w:pPr>
            <w:r>
              <w:rPr>
                <w:rFonts w:ascii="Times New Roman" w:eastAsia="Times New Roman" w:hAnsi="Times New Roman" w:cs="Times New Roman"/>
                <w:sz w:val="24"/>
              </w:rPr>
              <w:t>3.</w:t>
            </w:r>
            <w:r>
              <w:rPr>
                <w:sz w:val="24"/>
              </w:rPr>
              <w:t>規格或功能規範：有助於居家活動之特殊門把、烹調用具、開瓶罐器、特製開關、洗衣、備藥、提醒服藥等相關項目。</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1B7A765"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D9D8D88" w14:textId="77777777" w:rsidR="00804CFA" w:rsidRDefault="00000000">
            <w:pPr>
              <w:ind w:left="0" w:right="29"/>
              <w:jc w:val="right"/>
            </w:pPr>
            <w:r>
              <w:rPr>
                <w:rFonts w:ascii="Times New Roman" w:eastAsia="Times New Roman" w:hAnsi="Times New Roman" w:cs="Times New Roman"/>
                <w:sz w:val="24"/>
              </w:rPr>
              <w:t>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04B6AF5"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691D6988" w14:textId="77777777">
        <w:tblPrEx>
          <w:tblCellMar>
            <w:top w:w="0" w:type="dxa"/>
            <w:bottom w:w="0" w:type="dxa"/>
          </w:tblCellMar>
        </w:tblPrEx>
        <w:trPr>
          <w:trHeight w:val="32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CB0AE7" w14:textId="77777777" w:rsidR="00804CFA" w:rsidRDefault="00000000">
            <w:pPr>
              <w:ind w:left="209"/>
            </w:pPr>
            <w:r>
              <w:rPr>
                <w:rFonts w:ascii="Times New Roman" w:eastAsia="Times New Roman" w:hAnsi="Times New Roman" w:cs="Times New Roman"/>
                <w:sz w:val="24"/>
              </w:rPr>
              <w:t xml:space="preserve">EF03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56DDFB0" w14:textId="77777777" w:rsidR="00804CFA" w:rsidRDefault="00000000">
            <w:pPr>
              <w:ind w:left="29"/>
            </w:pPr>
            <w:r>
              <w:rPr>
                <w:sz w:val="24"/>
              </w:rPr>
              <w:t>飲食用輔具</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32B3D61"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CDE85EE" w14:textId="77777777" w:rsidR="00804CFA" w:rsidRDefault="00000000">
            <w:pPr>
              <w:spacing w:after="10" w:line="314" w:lineRule="auto"/>
              <w:ind w:left="219" w:hanging="190"/>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2FC4F78B" w14:textId="77777777" w:rsidR="00804CFA" w:rsidRDefault="00000000">
            <w:pPr>
              <w:spacing w:line="324" w:lineRule="auto"/>
              <w:ind w:left="219" w:hanging="190"/>
            </w:pPr>
            <w:r>
              <w:rPr>
                <w:rFonts w:ascii="Times New Roman" w:eastAsia="Times New Roman" w:hAnsi="Times New Roman" w:cs="Times New Roman"/>
                <w:sz w:val="24"/>
              </w:rPr>
              <w:t>2.</w:t>
            </w:r>
            <w:r>
              <w:rPr>
                <w:sz w:val="24"/>
              </w:rPr>
              <w:t>本項輔具選配服務得由輔具銷售人員逕行提供。</w:t>
            </w:r>
            <w:r>
              <w:rPr>
                <w:rFonts w:ascii="Times New Roman" w:eastAsia="Times New Roman" w:hAnsi="Times New Roman" w:cs="Times New Roman"/>
                <w:sz w:val="24"/>
              </w:rPr>
              <w:t xml:space="preserve"> </w:t>
            </w:r>
          </w:p>
          <w:p w14:paraId="3259618B" w14:textId="77777777" w:rsidR="00804CFA" w:rsidRDefault="00000000">
            <w:pPr>
              <w:ind w:left="219" w:hanging="190"/>
            </w:pPr>
            <w:r>
              <w:rPr>
                <w:rFonts w:ascii="Times New Roman" w:eastAsia="Times New Roman" w:hAnsi="Times New Roman" w:cs="Times New Roman"/>
                <w:sz w:val="24"/>
              </w:rPr>
              <w:t>3.</w:t>
            </w:r>
            <w:r>
              <w:rPr>
                <w:sz w:val="24"/>
              </w:rPr>
              <w:t>規格或功能規範：可協助飲食之特殊刀、叉、湯匙、筷子、杯盤、防滑墊等相關項目。</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9FFE75E"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95BBAC4" w14:textId="77777777" w:rsidR="00804CFA" w:rsidRDefault="00000000">
            <w:pPr>
              <w:ind w:left="0" w:right="29"/>
              <w:jc w:val="right"/>
            </w:pPr>
            <w:r>
              <w:rPr>
                <w:rFonts w:ascii="Times New Roman" w:eastAsia="Times New Roman" w:hAnsi="Times New Roman" w:cs="Times New Roman"/>
                <w:sz w:val="24"/>
              </w:rPr>
              <w:t>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F18E532"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607761D0" w14:textId="77777777">
        <w:tblPrEx>
          <w:tblCellMar>
            <w:top w:w="0" w:type="dxa"/>
            <w:bottom w:w="0" w:type="dxa"/>
          </w:tblCellMar>
        </w:tblPrEx>
        <w:trPr>
          <w:trHeight w:val="8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866735B" w14:textId="77777777" w:rsidR="00804CFA" w:rsidRDefault="00000000">
            <w:pPr>
              <w:ind w:left="190"/>
            </w:pPr>
            <w:r>
              <w:rPr>
                <w:rFonts w:ascii="Times New Roman" w:eastAsia="Times New Roman" w:hAnsi="Times New Roman" w:cs="Times New Roman"/>
                <w:sz w:val="24"/>
              </w:rPr>
              <w:t xml:space="preserve">EG01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D642194" w14:textId="77777777" w:rsidR="00804CFA" w:rsidRDefault="00000000">
            <w:pPr>
              <w:ind w:left="29"/>
            </w:pPr>
            <w:r>
              <w:rPr>
                <w:sz w:val="24"/>
              </w:rPr>
              <w:t>氣墊床</w:t>
            </w: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5691B76" w14:textId="77777777" w:rsidR="00804CFA" w:rsidRDefault="00000000">
            <w:pPr>
              <w:ind w:left="55" w:hanging="29"/>
            </w:pPr>
            <w:r>
              <w:rPr>
                <w:sz w:val="24"/>
              </w:rPr>
              <w:t>可租賃可購置</w:t>
            </w:r>
            <w:r>
              <w:rPr>
                <w:rFonts w:ascii="Times New Roman" w:eastAsia="Times New Roman" w:hAnsi="Times New Roman" w:cs="Times New Roman"/>
                <w:sz w:val="24"/>
              </w:rPr>
              <w:t xml:space="preserve"> </w:t>
            </w:r>
          </w:p>
        </w:tc>
        <w:tc>
          <w:tcPr>
            <w:tcW w:w="3946" w:type="dxa"/>
            <w:vMerge w:val="restart"/>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C4F388A" w14:textId="77777777" w:rsidR="00804CFA" w:rsidRDefault="00000000">
            <w:pPr>
              <w:spacing w:after="18"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7638C239" w14:textId="77777777" w:rsidR="00804CFA" w:rsidRDefault="00000000">
            <w:pPr>
              <w:spacing w:after="13" w:line="314" w:lineRule="auto"/>
              <w:ind w:left="218" w:hanging="168"/>
            </w:pPr>
            <w:r>
              <w:rPr>
                <w:rFonts w:ascii="Times New Roman" w:eastAsia="Times New Roman" w:hAnsi="Times New Roman" w:cs="Times New Roman"/>
                <w:sz w:val="24"/>
              </w:rPr>
              <w:t>2.</w:t>
            </w:r>
            <w:r>
              <w:rPr>
                <w:sz w:val="24"/>
              </w:rPr>
              <w:t>本組合應由專業治療師或輔具評估人員出具評估報告，判定為本輔具需要者，始得給付。</w:t>
            </w:r>
            <w:r>
              <w:rPr>
                <w:rFonts w:ascii="Times New Roman" w:eastAsia="Times New Roman" w:hAnsi="Times New Roman" w:cs="Times New Roman"/>
                <w:sz w:val="24"/>
              </w:rPr>
              <w:t xml:space="preserve"> </w:t>
            </w:r>
          </w:p>
          <w:p w14:paraId="7A7FF878" w14:textId="77777777" w:rsidR="00804CFA" w:rsidRDefault="00000000">
            <w:pPr>
              <w:spacing w:after="84"/>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1A6C05DD" w14:textId="77777777" w:rsidR="00804CFA" w:rsidRDefault="00000000">
            <w:pPr>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D29A2E9" w14:textId="77777777" w:rsidR="00804CFA" w:rsidRDefault="00000000">
            <w:pPr>
              <w:ind w:left="0" w:right="26"/>
              <w:jc w:val="right"/>
            </w:pPr>
            <w:r>
              <w:rPr>
                <w:rFonts w:ascii="Times New Roman" w:eastAsia="Times New Roman" w:hAnsi="Times New Roman" w:cs="Times New Roman"/>
                <w:sz w:val="24"/>
              </w:rPr>
              <w:t>300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5BA442"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8,000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3B922C3"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289A5161" w14:textId="77777777">
        <w:tblPrEx>
          <w:tblCellMar>
            <w:top w:w="0" w:type="dxa"/>
            <w:bottom w:w="0" w:type="dxa"/>
          </w:tblCellMar>
        </w:tblPrEx>
        <w:trPr>
          <w:trHeight w:val="320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EF05F23" w14:textId="77777777" w:rsidR="00804CFA" w:rsidRDefault="00000000">
            <w:pPr>
              <w:ind w:left="190"/>
            </w:pPr>
            <w:r>
              <w:rPr>
                <w:rFonts w:ascii="Times New Roman" w:eastAsia="Times New Roman" w:hAnsi="Times New Roman" w:cs="Times New Roman"/>
                <w:sz w:val="24"/>
              </w:rPr>
              <w:t xml:space="preserve">EG02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67E9988" w14:textId="77777777" w:rsidR="00804CFA" w:rsidRDefault="00000000">
            <w:pPr>
              <w:ind w:left="29"/>
            </w:pPr>
            <w:r>
              <w:rPr>
                <w:sz w:val="24"/>
              </w:rPr>
              <w:t>氣墊床</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D4CBC1" w14:textId="77777777" w:rsidR="00804CFA" w:rsidRDefault="00000000">
            <w:pPr>
              <w:ind w:left="55" w:hanging="29"/>
            </w:pPr>
            <w:r>
              <w:rPr>
                <w:sz w:val="24"/>
              </w:rPr>
              <w:t>可租賃可購置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B995A51"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52ABFE7" w14:textId="77777777" w:rsidR="00804CFA" w:rsidRDefault="00000000">
            <w:pPr>
              <w:ind w:left="0" w:right="26"/>
              <w:jc w:val="right"/>
            </w:pPr>
            <w:r>
              <w:rPr>
                <w:rFonts w:ascii="Times New Roman" w:eastAsia="Times New Roman" w:hAnsi="Times New Roman" w:cs="Times New Roman"/>
                <w:sz w:val="24"/>
              </w:rPr>
              <w:t>500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410CFAA"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3FBA94A"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4330B361"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7E64B9B9"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3E5E7278"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485A4474"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4A00EE55"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20C404B4" w14:textId="77777777" w:rsidR="00804CFA" w:rsidRDefault="00000000">
            <w:pPr>
              <w:ind w:left="19"/>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1AF52E5B"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4B001F0B"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5EB3B57F"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2F46B46F"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4684E45C" w14:textId="77777777" w:rsidR="00804CFA" w:rsidRDefault="00000000">
            <w:pPr>
              <w:spacing w:after="9" w:line="304" w:lineRule="auto"/>
              <w:ind w:left="0"/>
              <w:jc w:val="center"/>
            </w:pPr>
            <w:r>
              <w:rPr>
                <w:sz w:val="24"/>
              </w:rPr>
              <w:t>購置最低使用年限</w:t>
            </w:r>
          </w:p>
          <w:p w14:paraId="733975AF"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47DCEF10" w14:textId="77777777">
        <w:tblPrEx>
          <w:tblCellMar>
            <w:top w:w="0" w:type="dxa"/>
            <w:bottom w:w="0" w:type="dxa"/>
          </w:tblCellMar>
        </w:tblPrEx>
        <w:trPr>
          <w:trHeight w:val="877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7935F7D9"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26723399"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0632407D"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50E0AEF6" w14:textId="77777777" w:rsidR="00804CFA" w:rsidRDefault="00000000">
            <w:pPr>
              <w:spacing w:after="87"/>
              <w:ind w:left="228"/>
            </w:pPr>
            <w:r>
              <w:rPr>
                <w:sz w:val="24"/>
              </w:rPr>
              <w:t>價格。</w:t>
            </w:r>
            <w:r>
              <w:rPr>
                <w:rFonts w:ascii="Times New Roman" w:eastAsia="Times New Roman" w:hAnsi="Times New Roman" w:cs="Times New Roman"/>
                <w:sz w:val="24"/>
              </w:rPr>
              <w:t xml:space="preserve"> </w:t>
            </w:r>
          </w:p>
          <w:p w14:paraId="56A4EC02" w14:textId="77777777" w:rsidR="00804CFA" w:rsidRDefault="00000000">
            <w:pPr>
              <w:spacing w:after="18"/>
              <w:ind w:left="29"/>
            </w:pPr>
            <w:r>
              <w:rPr>
                <w:rFonts w:ascii="Times New Roman" w:eastAsia="Times New Roman" w:hAnsi="Times New Roman" w:cs="Times New Roman"/>
                <w:sz w:val="24"/>
              </w:rPr>
              <w:t>5.</w:t>
            </w:r>
            <w:r>
              <w:rPr>
                <w:sz w:val="24"/>
              </w:rPr>
              <w:t>本組合免部分負擔。</w:t>
            </w:r>
            <w:r>
              <w:rPr>
                <w:rFonts w:ascii="Times New Roman" w:eastAsia="Times New Roman" w:hAnsi="Times New Roman" w:cs="Times New Roman"/>
                <w:sz w:val="24"/>
              </w:rPr>
              <w:t xml:space="preserve"> </w:t>
            </w:r>
          </w:p>
          <w:p w14:paraId="0FFEDE00" w14:textId="77777777" w:rsidR="00804CFA" w:rsidRDefault="00000000">
            <w:pPr>
              <w:spacing w:after="2" w:line="276" w:lineRule="auto"/>
              <w:ind w:left="238" w:hanging="209"/>
            </w:pPr>
            <w:r>
              <w:rPr>
                <w:rFonts w:ascii="Times New Roman" w:eastAsia="Times New Roman" w:hAnsi="Times New Roman" w:cs="Times New Roman"/>
                <w:sz w:val="24"/>
              </w:rPr>
              <w:t>6.</w:t>
            </w:r>
            <w:r>
              <w:rPr>
                <w:sz w:val="24"/>
              </w:rPr>
              <w:t>規格或功能規範</w:t>
            </w:r>
            <w:r>
              <w:rPr>
                <w:rFonts w:ascii="細明體" w:eastAsia="細明體" w:hAnsi="細明體" w:cs="細明體"/>
                <w:sz w:val="24"/>
              </w:rPr>
              <w:t>：</w:t>
            </w:r>
            <w:r>
              <w:rPr>
                <w:sz w:val="24"/>
              </w:rPr>
              <w:t xml:space="preserve">氣墊床應具預防褥瘡及減輕褥瘡症狀之效果並符合下列規定： </w:t>
            </w:r>
          </w:p>
          <w:p w14:paraId="3F974E3D" w14:textId="77777777" w:rsidR="00804CFA" w:rsidRDefault="00000000">
            <w:pPr>
              <w:spacing w:line="278" w:lineRule="auto"/>
              <w:ind w:left="540" w:hanging="504"/>
            </w:pPr>
            <w:r>
              <w:rPr>
                <w:sz w:val="24"/>
              </w:rPr>
              <w:t xml:space="preserve"> (1)氣墊床-A 款：應含 18 管以上具可交替充氣功能之電動空氣幫浦及管狀氣囊組。 </w:t>
            </w:r>
          </w:p>
          <w:p w14:paraId="2AA14265" w14:textId="77777777" w:rsidR="00804CFA" w:rsidRDefault="00000000">
            <w:pPr>
              <w:spacing w:line="276" w:lineRule="auto"/>
              <w:ind w:left="540" w:hanging="504"/>
            </w:pPr>
            <w:r>
              <w:rPr>
                <w:sz w:val="24"/>
              </w:rPr>
              <w:t xml:space="preserve"> (2)氣墊床-B款：應含交替充氣功能之電動空氣幫浦及管狀氣囊組，且購置須提供保固3年，並須符合以下所有條件： </w:t>
            </w:r>
          </w:p>
          <w:p w14:paraId="077CD411" w14:textId="77777777" w:rsidR="00804CFA" w:rsidRDefault="00000000">
            <w:pPr>
              <w:spacing w:line="276" w:lineRule="auto"/>
              <w:ind w:left="749" w:hanging="240"/>
            </w:pPr>
            <w:r>
              <w:rPr>
                <w:sz w:val="24"/>
              </w:rPr>
              <w:t xml:space="preserve">a.交替式充氣之管狀氣囊組，氣囊之管徑 4 英吋以上，並含有異常壓力警示及可暫停交替之開關。 </w:t>
            </w:r>
          </w:p>
          <w:p w14:paraId="5AE04C91" w14:textId="77777777" w:rsidR="00804CFA" w:rsidRDefault="00000000">
            <w:pPr>
              <w:spacing w:after="27"/>
              <w:ind w:left="509"/>
            </w:pPr>
            <w:r>
              <w:rPr>
                <w:sz w:val="24"/>
              </w:rPr>
              <w:t xml:space="preserve">b.氣管為三管交替式。 </w:t>
            </w:r>
          </w:p>
          <w:p w14:paraId="69E63FF3" w14:textId="77777777" w:rsidR="00804CFA" w:rsidRDefault="00000000">
            <w:pPr>
              <w:spacing w:after="33"/>
              <w:ind w:left="509"/>
            </w:pPr>
            <w:r>
              <w:rPr>
                <w:sz w:val="24"/>
              </w:rPr>
              <w:t>c.單管材質:「PU 聚氨酯</w:t>
            </w:r>
          </w:p>
          <w:p w14:paraId="41302EFC" w14:textId="77777777" w:rsidR="00804CFA" w:rsidRDefault="00000000">
            <w:pPr>
              <w:spacing w:line="276" w:lineRule="auto"/>
              <w:ind w:left="0"/>
              <w:jc w:val="center"/>
            </w:pPr>
            <w:r>
              <w:rPr>
                <w:sz w:val="24"/>
              </w:rPr>
              <w:t>（Polyurethane）」或「PU聚氨酯（Polyurethane）+尼龍</w:t>
            </w:r>
          </w:p>
          <w:p w14:paraId="70874DFD" w14:textId="77777777" w:rsidR="00804CFA" w:rsidRDefault="00000000">
            <w:pPr>
              <w:spacing w:after="26"/>
              <w:ind w:left="749"/>
            </w:pPr>
            <w:r>
              <w:rPr>
                <w:sz w:val="24"/>
              </w:rPr>
              <w:t xml:space="preserve">（Nylon）」。 </w:t>
            </w:r>
          </w:p>
          <w:p w14:paraId="11C7D7F4" w14:textId="77777777" w:rsidR="00804CFA" w:rsidRDefault="00000000">
            <w:pPr>
              <w:spacing w:after="33"/>
              <w:ind w:left="509"/>
            </w:pPr>
            <w:r>
              <w:rPr>
                <w:sz w:val="24"/>
              </w:rPr>
              <w:t>d.單管壓力流量每分鐘 4 公升</w:t>
            </w:r>
          </w:p>
          <w:p w14:paraId="3AB4547A" w14:textId="77777777" w:rsidR="00804CFA" w:rsidRDefault="00000000">
            <w:pPr>
              <w:spacing w:after="111"/>
              <w:ind w:left="749"/>
            </w:pPr>
            <w:r>
              <w:rPr>
                <w:sz w:val="24"/>
              </w:rPr>
              <w:t xml:space="preserve">（四L/Min）以上。 </w:t>
            </w:r>
          </w:p>
          <w:p w14:paraId="3319A5F0" w14:textId="77777777" w:rsidR="00804CFA" w:rsidRDefault="00000000">
            <w:pPr>
              <w:ind w:left="509"/>
            </w:pPr>
            <w:r>
              <w:rPr>
                <w:sz w:val="24"/>
              </w:rPr>
              <w:t>e.配有C.P.R.快速洩氣閥。</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79FFA4F3"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5F680A64"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356391CB" w14:textId="77777777" w:rsidR="00804CFA" w:rsidRDefault="00804CFA">
            <w:pPr>
              <w:spacing w:after="160"/>
              <w:ind w:left="0"/>
            </w:pPr>
          </w:p>
        </w:tc>
      </w:tr>
      <w:tr w:rsidR="00804CFA" w14:paraId="1B3E5E25" w14:textId="77777777">
        <w:tblPrEx>
          <w:tblCellMar>
            <w:top w:w="0" w:type="dxa"/>
            <w:bottom w:w="0" w:type="dxa"/>
          </w:tblCellMar>
        </w:tblPrEx>
        <w:trPr>
          <w:trHeight w:val="145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01CC1C3F" w14:textId="77777777" w:rsidR="00804CFA" w:rsidRDefault="00000000">
            <w:pPr>
              <w:ind w:left="190"/>
            </w:pPr>
            <w:r>
              <w:rPr>
                <w:rFonts w:ascii="Times New Roman" w:eastAsia="Times New Roman" w:hAnsi="Times New Roman" w:cs="Times New Roman"/>
                <w:sz w:val="24"/>
              </w:rPr>
              <w:t xml:space="preserve">EG03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0E6451CA" w14:textId="77777777" w:rsidR="00804CFA" w:rsidRDefault="00000000">
            <w:pPr>
              <w:spacing w:after="33"/>
              <w:ind w:left="29"/>
            </w:pPr>
            <w:r>
              <w:rPr>
                <w:sz w:val="24"/>
              </w:rPr>
              <w:t>輪椅座墊</w:t>
            </w:r>
            <w:r>
              <w:rPr>
                <w:rFonts w:ascii="Times New Roman" w:eastAsia="Times New Roman" w:hAnsi="Times New Roman" w:cs="Times New Roman"/>
                <w:sz w:val="24"/>
              </w:rPr>
              <w:t xml:space="preserve">-A </w:t>
            </w:r>
            <w:r>
              <w:rPr>
                <w:sz w:val="24"/>
              </w:rPr>
              <w:t>款</w:t>
            </w:r>
          </w:p>
          <w:p w14:paraId="39A26F01" w14:textId="77777777" w:rsidR="00804CFA" w:rsidRDefault="00000000">
            <w:pPr>
              <w:spacing w:after="43"/>
              <w:ind w:left="29"/>
              <w:jc w:val="both"/>
            </w:pPr>
            <w:r>
              <w:rPr>
                <w:sz w:val="24"/>
              </w:rPr>
              <w:t>（連通管型氣囊</w:t>
            </w:r>
          </w:p>
          <w:p w14:paraId="278941D2" w14:textId="77777777" w:rsidR="00804CFA" w:rsidRDefault="00000000">
            <w:pPr>
              <w:ind w:left="29"/>
            </w:pPr>
            <w:r>
              <w:rPr>
                <w:sz w:val="24"/>
              </w:rPr>
              <w:t>氣墊座</w:t>
            </w:r>
            <w:r>
              <w:rPr>
                <w:rFonts w:ascii="Times New Roman" w:eastAsia="Times New Roman" w:hAnsi="Times New Roman" w:cs="Times New Roman"/>
                <w:sz w:val="24"/>
              </w:rPr>
              <w:t>-</w:t>
            </w:r>
            <w:r>
              <w:rPr>
                <w:sz w:val="24"/>
              </w:rPr>
              <w:t>塑膠材質）</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57AEE191"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val="restart"/>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6B104E11" w14:textId="77777777" w:rsidR="00804CFA" w:rsidRDefault="00000000">
            <w:pPr>
              <w:spacing w:after="9" w:line="314"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6B8FCC92" w14:textId="77777777" w:rsidR="00804CFA" w:rsidRDefault="00000000">
            <w:pPr>
              <w:spacing w:after="9" w:line="314" w:lineRule="auto"/>
              <w:ind w:left="218" w:hanging="168"/>
            </w:pPr>
            <w:r>
              <w:rPr>
                <w:rFonts w:ascii="Times New Roman" w:eastAsia="Times New Roman" w:hAnsi="Times New Roman" w:cs="Times New Roman"/>
                <w:sz w:val="24"/>
              </w:rPr>
              <w:t>2.</w:t>
            </w:r>
            <w:r>
              <w:rPr>
                <w:sz w:val="24"/>
              </w:rPr>
              <w:t>本組合應由專業治療師或輔具評估人員出具評估報告，判定為本輔具需要者，始得給付。</w:t>
            </w:r>
            <w:r>
              <w:rPr>
                <w:rFonts w:ascii="Times New Roman" w:eastAsia="Times New Roman" w:hAnsi="Times New Roman" w:cs="Times New Roman"/>
                <w:sz w:val="24"/>
              </w:rPr>
              <w:t xml:space="preserve"> </w:t>
            </w:r>
          </w:p>
          <w:p w14:paraId="06A7FA8C" w14:textId="77777777" w:rsidR="00804CFA" w:rsidRDefault="00000000">
            <w:pPr>
              <w:spacing w:after="20"/>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54389EC" w14:textId="77777777" w:rsidR="00804CFA" w:rsidRDefault="00000000">
            <w:pPr>
              <w:ind w:left="29"/>
            </w:pPr>
            <w:r>
              <w:rPr>
                <w:rFonts w:ascii="Times New Roman" w:eastAsia="Times New Roman" w:hAnsi="Times New Roman" w:cs="Times New Roman"/>
                <w:sz w:val="24"/>
              </w:rPr>
              <w:t>4.</w:t>
            </w:r>
            <w:r>
              <w:rPr>
                <w:sz w:val="24"/>
              </w:rPr>
              <w:t>本組合免部分負擔。</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3B0F245C"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4EF2C067" w14:textId="77777777" w:rsidR="00804CFA" w:rsidRDefault="00000000">
            <w:pPr>
              <w:ind w:left="0" w:right="10"/>
              <w:jc w:val="right"/>
            </w:pPr>
            <w:r>
              <w:rPr>
                <w:rFonts w:ascii="Times New Roman" w:eastAsia="Times New Roman" w:hAnsi="Times New Roman" w:cs="Times New Roman"/>
                <w:sz w:val="24"/>
              </w:rPr>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51CC073C"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2</w:t>
            </w:r>
          </w:p>
        </w:tc>
      </w:tr>
      <w:tr w:rsidR="00804CFA" w14:paraId="26999C53" w14:textId="77777777">
        <w:tblPrEx>
          <w:tblCellMar>
            <w:top w:w="0" w:type="dxa"/>
            <w:bottom w:w="0" w:type="dxa"/>
          </w:tblCellMar>
        </w:tblPrEx>
        <w:trPr>
          <w:trHeight w:val="145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42AE60A5" w14:textId="77777777" w:rsidR="00804CFA" w:rsidRDefault="00000000">
            <w:pPr>
              <w:ind w:left="190"/>
            </w:pPr>
            <w:r>
              <w:rPr>
                <w:rFonts w:ascii="Times New Roman" w:eastAsia="Times New Roman" w:hAnsi="Times New Roman" w:cs="Times New Roman"/>
                <w:sz w:val="24"/>
              </w:rPr>
              <w:t xml:space="preserve">EG04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36BE846A" w14:textId="77777777" w:rsidR="00804CFA" w:rsidRDefault="00000000">
            <w:pPr>
              <w:spacing w:after="33"/>
              <w:ind w:left="29"/>
            </w:pPr>
            <w:r>
              <w:rPr>
                <w:sz w:val="24"/>
              </w:rPr>
              <w:t>輪椅座墊</w:t>
            </w:r>
            <w:r>
              <w:rPr>
                <w:rFonts w:ascii="Times New Roman" w:eastAsia="Times New Roman" w:hAnsi="Times New Roman" w:cs="Times New Roman"/>
                <w:sz w:val="24"/>
              </w:rPr>
              <w:t xml:space="preserve">-B </w:t>
            </w:r>
            <w:r>
              <w:rPr>
                <w:sz w:val="24"/>
              </w:rPr>
              <w:t>款</w:t>
            </w:r>
          </w:p>
          <w:p w14:paraId="45EAB49E" w14:textId="77777777" w:rsidR="00804CFA" w:rsidRDefault="00000000">
            <w:pPr>
              <w:spacing w:after="43"/>
              <w:ind w:left="29"/>
              <w:jc w:val="both"/>
            </w:pPr>
            <w:r>
              <w:rPr>
                <w:sz w:val="24"/>
              </w:rPr>
              <w:t>（連通管型氣囊</w:t>
            </w:r>
          </w:p>
          <w:p w14:paraId="581FF0A2" w14:textId="77777777" w:rsidR="00804CFA" w:rsidRDefault="00000000">
            <w:pPr>
              <w:ind w:left="29"/>
            </w:pPr>
            <w:r>
              <w:rPr>
                <w:sz w:val="24"/>
              </w:rPr>
              <w:t>氣墊座</w:t>
            </w:r>
            <w:r>
              <w:rPr>
                <w:rFonts w:ascii="Times New Roman" w:eastAsia="Times New Roman" w:hAnsi="Times New Roman" w:cs="Times New Roman"/>
                <w:sz w:val="24"/>
              </w:rPr>
              <w:t>-</w:t>
            </w:r>
            <w:r>
              <w:rPr>
                <w:sz w:val="24"/>
              </w:rPr>
              <w:t>橡膠材質）</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5C5F4B85"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4EE110E5"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2B520A64"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05657912" w14:textId="77777777" w:rsidR="00804CFA" w:rsidRDefault="00000000">
            <w:pPr>
              <w:ind w:left="0" w:right="10"/>
              <w:jc w:val="right"/>
            </w:pPr>
            <w:r>
              <w:rPr>
                <w:rFonts w:ascii="Times New Roman" w:eastAsia="Times New Roman" w:hAnsi="Times New Roman" w:cs="Times New Roman"/>
                <w:sz w:val="24"/>
              </w:rPr>
              <w:t>10,000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20E259BE"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2</w:t>
            </w:r>
          </w:p>
        </w:tc>
      </w:tr>
      <w:tr w:rsidR="00804CFA" w14:paraId="19A8D475" w14:textId="77777777">
        <w:tblPrEx>
          <w:tblCellMar>
            <w:top w:w="0" w:type="dxa"/>
            <w:bottom w:w="0" w:type="dxa"/>
          </w:tblCellMar>
        </w:tblPrEx>
        <w:trPr>
          <w:trHeight w:val="506"/>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vAlign w:val="center"/>
          </w:tcPr>
          <w:p w14:paraId="6E0EEEDF" w14:textId="77777777" w:rsidR="00804CFA" w:rsidRDefault="00000000">
            <w:pPr>
              <w:ind w:left="190"/>
            </w:pPr>
            <w:r>
              <w:rPr>
                <w:rFonts w:ascii="Times New Roman" w:eastAsia="Times New Roman" w:hAnsi="Times New Roman" w:cs="Times New Roman"/>
                <w:sz w:val="24"/>
              </w:rPr>
              <w:t xml:space="preserve">EG05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vAlign w:val="center"/>
          </w:tcPr>
          <w:p w14:paraId="4DEECF3B" w14:textId="77777777" w:rsidR="00804CFA" w:rsidRDefault="00000000">
            <w:pPr>
              <w:ind w:left="29"/>
            </w:pPr>
            <w:r>
              <w:rPr>
                <w:sz w:val="24"/>
              </w:rPr>
              <w:t>輪椅座墊</w:t>
            </w:r>
            <w:r>
              <w:rPr>
                <w:rFonts w:ascii="Times New Roman" w:eastAsia="Times New Roman" w:hAnsi="Times New Roman" w:cs="Times New Roman"/>
                <w:sz w:val="24"/>
              </w:rPr>
              <w:t xml:space="preserve">-C </w:t>
            </w:r>
            <w:r>
              <w:rPr>
                <w:sz w:val="24"/>
              </w:rPr>
              <w:t>款</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vAlign w:val="center"/>
          </w:tcPr>
          <w:p w14:paraId="5D90EBC4"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1BB1962C"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vAlign w:val="center"/>
          </w:tcPr>
          <w:p w14:paraId="06DAD2E8"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13D9B53F" w14:textId="77777777" w:rsidR="00804CFA" w:rsidRDefault="00000000">
            <w:pPr>
              <w:ind w:left="0" w:right="10"/>
              <w:jc w:val="right"/>
            </w:pPr>
            <w:r>
              <w:rPr>
                <w:rFonts w:ascii="Times New Roman" w:eastAsia="Times New Roman" w:hAnsi="Times New Roman" w:cs="Times New Roman"/>
                <w:sz w:val="24"/>
              </w:rPr>
              <w:t>10,000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1" w:type="dxa"/>
              <w:left w:w="0" w:type="dxa"/>
              <w:bottom w:w="0" w:type="dxa"/>
              <w:right w:w="19" w:type="dxa"/>
            </w:tcMar>
          </w:tcPr>
          <w:p w14:paraId="220AF6BF"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2</w:t>
            </w:r>
          </w:p>
        </w:tc>
      </w:tr>
    </w:tbl>
    <w:p w14:paraId="7CEB4286"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43A2A393"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640D75" w14:textId="77777777" w:rsidR="00804CFA" w:rsidRDefault="00000000">
            <w:pPr>
              <w:ind w:left="228"/>
            </w:pPr>
            <w:r>
              <w:rPr>
                <w:sz w:val="24"/>
              </w:rPr>
              <w:lastRenderedPageBreak/>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65283B"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C53A67"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95E222A"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516733"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1CF0C883"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C491587"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7ACBCC9F"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775D98F" w14:textId="77777777" w:rsidR="00804CFA" w:rsidRDefault="00000000">
            <w:pPr>
              <w:spacing w:after="9" w:line="304" w:lineRule="auto"/>
              <w:ind w:left="0"/>
              <w:jc w:val="center"/>
            </w:pPr>
            <w:r>
              <w:rPr>
                <w:sz w:val="24"/>
              </w:rPr>
              <w:t>購置最低使用年限</w:t>
            </w:r>
          </w:p>
          <w:p w14:paraId="7F282F11"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6D1F181F" w14:textId="77777777">
        <w:tblPrEx>
          <w:tblCellMar>
            <w:top w:w="0" w:type="dxa"/>
            <w:bottom w:w="0" w:type="dxa"/>
          </w:tblCellMar>
        </w:tblPrEx>
        <w:trPr>
          <w:trHeight w:val="504"/>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6A16BE"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F756C8" w14:textId="77777777" w:rsidR="00804CFA" w:rsidRDefault="00000000">
            <w:pPr>
              <w:ind w:left="29" w:right="-77"/>
              <w:jc w:val="both"/>
            </w:pPr>
            <w:r>
              <w:rPr>
                <w:sz w:val="24"/>
              </w:rPr>
              <w:t>（液態凝膠座墊）</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C915BE" w14:textId="77777777" w:rsidR="00804CFA" w:rsidRDefault="00000000">
            <w:pPr>
              <w:ind w:left="-29"/>
            </w:pPr>
            <w:r>
              <w:rPr>
                <w:rFonts w:ascii="Times New Roman" w:eastAsia="Times New Roman" w:hAnsi="Times New Roman" w:cs="Times New Roman"/>
                <w:sz w:val="24"/>
              </w:rPr>
              <w:t xml:space="preserve"> </w:t>
            </w:r>
          </w:p>
        </w:tc>
        <w:tc>
          <w:tcPr>
            <w:tcW w:w="394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153E0D4" w14:textId="77777777" w:rsidR="00804CFA" w:rsidRDefault="00000000">
            <w:pPr>
              <w:spacing w:line="290" w:lineRule="auto"/>
              <w:ind w:left="339" w:hanging="310"/>
            </w:pPr>
            <w:r>
              <w:rPr>
                <w:rFonts w:ascii="Times New Roman" w:eastAsia="Times New Roman" w:hAnsi="Times New Roman" w:cs="Times New Roman"/>
                <w:sz w:val="24"/>
              </w:rPr>
              <w:t>5.</w:t>
            </w:r>
            <w:r>
              <w:rPr>
                <w:sz w:val="24"/>
              </w:rPr>
              <w:t>規格或功能規範：各款應分別符合下列規範</w:t>
            </w:r>
            <w:r>
              <w:rPr>
                <w:rFonts w:ascii="細明體" w:eastAsia="細明體" w:hAnsi="細明體" w:cs="細明體"/>
                <w:sz w:val="24"/>
              </w:rPr>
              <w:t>：</w:t>
            </w:r>
            <w:r>
              <w:rPr>
                <w:rFonts w:ascii="Times New Roman" w:eastAsia="Times New Roman" w:hAnsi="Times New Roman" w:cs="Times New Roman"/>
                <w:sz w:val="24"/>
              </w:rPr>
              <w:t xml:space="preserve"> </w:t>
            </w:r>
          </w:p>
          <w:p w14:paraId="39E517CE" w14:textId="77777777" w:rsidR="00804CFA" w:rsidRDefault="00000000">
            <w:pPr>
              <w:numPr>
                <w:ilvl w:val="0"/>
                <w:numId w:val="3"/>
              </w:numPr>
              <w:spacing w:line="300" w:lineRule="auto"/>
              <w:ind w:hanging="278"/>
            </w:pPr>
            <w:r>
              <w:rPr>
                <w:rFonts w:ascii="Times New Roman" w:eastAsia="Times New Roman" w:hAnsi="Times New Roman" w:cs="Times New Roman"/>
                <w:sz w:val="24"/>
              </w:rPr>
              <w:t xml:space="preserve">A </w:t>
            </w:r>
            <w:r>
              <w:rPr>
                <w:sz w:val="24"/>
              </w:rPr>
              <w:t xml:space="preserve">款及 </w:t>
            </w:r>
            <w:r>
              <w:rPr>
                <w:rFonts w:ascii="Times New Roman" w:eastAsia="Times New Roman" w:hAnsi="Times New Roman" w:cs="Times New Roman"/>
                <w:sz w:val="24"/>
              </w:rPr>
              <w:t xml:space="preserve">B </w:t>
            </w:r>
            <w:r>
              <w:rPr>
                <w:sz w:val="24"/>
              </w:rPr>
              <w:t xml:space="preserve">款：氣囊數量應大於 </w:t>
            </w:r>
            <w:r>
              <w:rPr>
                <w:rFonts w:ascii="Times New Roman" w:eastAsia="Times New Roman" w:hAnsi="Times New Roman" w:cs="Times New Roman"/>
                <w:sz w:val="24"/>
              </w:rPr>
              <w:t xml:space="preserve">20 </w:t>
            </w:r>
            <w:r>
              <w:rPr>
                <w:sz w:val="24"/>
              </w:rPr>
              <w:t xml:space="preserve">顆，且氣囊高度應大於 </w:t>
            </w:r>
            <w:r>
              <w:rPr>
                <w:rFonts w:ascii="Times New Roman" w:eastAsia="Times New Roman" w:hAnsi="Times New Roman" w:cs="Times New Roman"/>
                <w:sz w:val="24"/>
              </w:rPr>
              <w:t xml:space="preserve">2 </w:t>
            </w:r>
            <w:r>
              <w:rPr>
                <w:sz w:val="24"/>
              </w:rPr>
              <w:t>英吋。</w:t>
            </w:r>
            <w:r>
              <w:rPr>
                <w:rFonts w:ascii="Times New Roman" w:eastAsia="Times New Roman" w:hAnsi="Times New Roman" w:cs="Times New Roman"/>
                <w:sz w:val="24"/>
              </w:rPr>
              <w:t xml:space="preserve"> </w:t>
            </w:r>
          </w:p>
          <w:p w14:paraId="24CF1E2B" w14:textId="77777777" w:rsidR="00804CFA" w:rsidRDefault="00000000">
            <w:pPr>
              <w:numPr>
                <w:ilvl w:val="0"/>
                <w:numId w:val="3"/>
              </w:numPr>
              <w:spacing w:line="300" w:lineRule="auto"/>
              <w:ind w:hanging="278"/>
            </w:pPr>
            <w:r>
              <w:rPr>
                <w:rFonts w:ascii="Times New Roman" w:eastAsia="Times New Roman" w:hAnsi="Times New Roman" w:cs="Times New Roman"/>
                <w:sz w:val="24"/>
              </w:rPr>
              <w:t xml:space="preserve">C </w:t>
            </w:r>
            <w:r>
              <w:rPr>
                <w:sz w:val="24"/>
              </w:rPr>
              <w:t xml:space="preserve">款：應搭配適形泡棉底座，其凝膠覆蓋面積不得小於座墊 </w:t>
            </w:r>
            <w:r>
              <w:rPr>
                <w:rFonts w:ascii="Times New Roman" w:eastAsia="Times New Roman" w:hAnsi="Times New Roman" w:cs="Times New Roman"/>
                <w:sz w:val="24"/>
              </w:rPr>
              <w:t xml:space="preserve">2 </w:t>
            </w:r>
            <w:r>
              <w:rPr>
                <w:sz w:val="24"/>
              </w:rPr>
              <w:t xml:space="preserve">分之 </w:t>
            </w:r>
            <w:r>
              <w:rPr>
                <w:rFonts w:ascii="Times New Roman" w:eastAsia="Times New Roman" w:hAnsi="Times New Roman" w:cs="Times New Roman"/>
                <w:sz w:val="24"/>
              </w:rPr>
              <w:t>1</w:t>
            </w:r>
            <w:r>
              <w:rPr>
                <w:sz w:val="24"/>
              </w:rPr>
              <w:t xml:space="preserve">，且凝膠厚度須大於 </w:t>
            </w:r>
            <w:r>
              <w:rPr>
                <w:rFonts w:ascii="Times New Roman" w:eastAsia="Times New Roman" w:hAnsi="Times New Roman" w:cs="Times New Roman"/>
                <w:sz w:val="24"/>
              </w:rPr>
              <w:t xml:space="preserve">1 </w:t>
            </w:r>
            <w:r>
              <w:rPr>
                <w:sz w:val="24"/>
              </w:rPr>
              <w:t>英吋。</w:t>
            </w:r>
          </w:p>
          <w:p w14:paraId="38C5136A" w14:textId="77777777" w:rsidR="00804CFA" w:rsidRDefault="00000000">
            <w:pPr>
              <w:numPr>
                <w:ilvl w:val="0"/>
                <w:numId w:val="3"/>
              </w:numPr>
              <w:spacing w:after="9" w:line="288" w:lineRule="auto"/>
              <w:ind w:hanging="278"/>
            </w:pPr>
            <w:r>
              <w:rPr>
                <w:rFonts w:ascii="Times New Roman" w:eastAsia="Times New Roman" w:hAnsi="Times New Roman" w:cs="Times New Roman"/>
                <w:sz w:val="24"/>
              </w:rPr>
              <w:t xml:space="preserve">D </w:t>
            </w:r>
            <w:r>
              <w:rPr>
                <w:sz w:val="24"/>
              </w:rPr>
              <w:t xml:space="preserve">款：「固態凝膠座墊」應搭配適形泡棉底座，其凝膠覆蓋面積不得小於座墊之 </w:t>
            </w:r>
            <w:r>
              <w:rPr>
                <w:rFonts w:ascii="Times New Roman" w:eastAsia="Times New Roman" w:hAnsi="Times New Roman" w:cs="Times New Roman"/>
                <w:sz w:val="24"/>
              </w:rPr>
              <w:t xml:space="preserve">2 </w:t>
            </w:r>
            <w:r>
              <w:rPr>
                <w:sz w:val="24"/>
              </w:rPr>
              <w:t xml:space="preserve">分之 </w:t>
            </w:r>
            <w:r>
              <w:rPr>
                <w:rFonts w:ascii="Times New Roman" w:eastAsia="Times New Roman" w:hAnsi="Times New Roman" w:cs="Times New Roman"/>
                <w:sz w:val="24"/>
              </w:rPr>
              <w:t>1</w:t>
            </w:r>
            <w:r>
              <w:rPr>
                <w:sz w:val="24"/>
              </w:rPr>
              <w:t>，且其凝膠厚度須大</w:t>
            </w:r>
            <w:r>
              <w:rPr>
                <w:rFonts w:ascii="Times New Roman" w:eastAsia="Times New Roman" w:hAnsi="Times New Roman" w:cs="Times New Roman"/>
                <w:sz w:val="24"/>
              </w:rPr>
              <w:t>(</w:t>
            </w:r>
            <w:r>
              <w:rPr>
                <w:sz w:val="24"/>
              </w:rPr>
              <w:t>等</w:t>
            </w:r>
            <w:r>
              <w:rPr>
                <w:rFonts w:ascii="Times New Roman" w:eastAsia="Times New Roman" w:hAnsi="Times New Roman" w:cs="Times New Roman"/>
                <w:sz w:val="24"/>
              </w:rPr>
              <w:t>)</w:t>
            </w:r>
            <w:r>
              <w:rPr>
                <w:sz w:val="24"/>
              </w:rPr>
              <w:t xml:space="preserve">於 </w:t>
            </w:r>
            <w:r>
              <w:rPr>
                <w:rFonts w:ascii="Times New Roman" w:eastAsia="Times New Roman" w:hAnsi="Times New Roman" w:cs="Times New Roman"/>
                <w:sz w:val="24"/>
              </w:rPr>
              <w:t xml:space="preserve">1 </w:t>
            </w:r>
            <w:r>
              <w:rPr>
                <w:sz w:val="24"/>
              </w:rPr>
              <w:t>英吋。</w:t>
            </w:r>
            <w:r>
              <w:rPr>
                <w:rFonts w:ascii="Times New Roman" w:eastAsia="Times New Roman" w:hAnsi="Times New Roman" w:cs="Times New Roman"/>
                <w:sz w:val="24"/>
              </w:rPr>
              <w:t xml:space="preserve"> </w:t>
            </w:r>
          </w:p>
          <w:p w14:paraId="7B86A165" w14:textId="77777777" w:rsidR="00804CFA" w:rsidRDefault="00000000">
            <w:pPr>
              <w:numPr>
                <w:ilvl w:val="0"/>
                <w:numId w:val="3"/>
              </w:numPr>
              <w:spacing w:line="295" w:lineRule="auto"/>
              <w:ind w:hanging="278"/>
            </w:pPr>
            <w:r>
              <w:rPr>
                <w:rFonts w:ascii="Times New Roman" w:eastAsia="Times New Roman" w:hAnsi="Times New Roman" w:cs="Times New Roman"/>
                <w:sz w:val="24"/>
              </w:rPr>
              <w:t xml:space="preserve">E </w:t>
            </w:r>
            <w:r>
              <w:rPr>
                <w:sz w:val="24"/>
              </w:rPr>
              <w:t xml:space="preserve">款：「填充式氣囊氣墊座」其高度須大於 </w:t>
            </w:r>
            <w:r>
              <w:rPr>
                <w:rFonts w:ascii="Times New Roman" w:eastAsia="Times New Roman" w:hAnsi="Times New Roman" w:cs="Times New Roman"/>
                <w:sz w:val="24"/>
              </w:rPr>
              <w:t xml:space="preserve">2 </w:t>
            </w:r>
            <w:r>
              <w:rPr>
                <w:sz w:val="24"/>
              </w:rPr>
              <w:t>英吋。</w:t>
            </w:r>
            <w:r>
              <w:rPr>
                <w:rFonts w:ascii="Times New Roman" w:eastAsia="Times New Roman" w:hAnsi="Times New Roman" w:cs="Times New Roman"/>
                <w:sz w:val="24"/>
              </w:rPr>
              <w:t xml:space="preserve"> </w:t>
            </w:r>
          </w:p>
          <w:p w14:paraId="76EAA25D" w14:textId="77777777" w:rsidR="00804CFA" w:rsidRDefault="00000000">
            <w:pPr>
              <w:numPr>
                <w:ilvl w:val="0"/>
                <w:numId w:val="3"/>
              </w:numPr>
              <w:spacing w:after="7" w:line="288" w:lineRule="auto"/>
              <w:ind w:hanging="278"/>
            </w:pPr>
            <w:r>
              <w:rPr>
                <w:rFonts w:ascii="Times New Roman" w:eastAsia="Times New Roman" w:hAnsi="Times New Roman" w:cs="Times New Roman"/>
                <w:sz w:val="24"/>
              </w:rPr>
              <w:t xml:space="preserve">F </w:t>
            </w:r>
            <w:r>
              <w:rPr>
                <w:sz w:val="24"/>
              </w:rPr>
              <w:t>款：「交替充氣型座墊」應含電動空氣幫浦及交替充氣功能之氣囊組。</w:t>
            </w:r>
            <w:r>
              <w:rPr>
                <w:rFonts w:ascii="Times New Roman" w:eastAsia="Times New Roman" w:hAnsi="Times New Roman" w:cs="Times New Roman"/>
                <w:sz w:val="24"/>
              </w:rPr>
              <w:t xml:space="preserve"> </w:t>
            </w:r>
          </w:p>
          <w:p w14:paraId="2263C199" w14:textId="77777777" w:rsidR="00804CFA" w:rsidRDefault="00000000">
            <w:pPr>
              <w:numPr>
                <w:ilvl w:val="0"/>
                <w:numId w:val="3"/>
              </w:numPr>
              <w:ind w:hanging="278"/>
            </w:pPr>
            <w:r>
              <w:rPr>
                <w:rFonts w:ascii="Times New Roman" w:eastAsia="Times New Roman" w:hAnsi="Times New Roman" w:cs="Times New Roman"/>
                <w:sz w:val="24"/>
              </w:rPr>
              <w:t xml:space="preserve">G </w:t>
            </w:r>
            <w:r>
              <w:rPr>
                <w:sz w:val="24"/>
              </w:rPr>
              <w:t>款：應依個別需求取模製作座墊。</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06CF24"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4579A2"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C5828B9" w14:textId="77777777" w:rsidR="00804CFA" w:rsidRDefault="00804CFA">
            <w:pPr>
              <w:spacing w:after="160"/>
              <w:ind w:left="0"/>
            </w:pPr>
          </w:p>
        </w:tc>
      </w:tr>
      <w:tr w:rsidR="00804CFA" w14:paraId="67BC1D51" w14:textId="77777777">
        <w:tblPrEx>
          <w:tblCellMar>
            <w:top w:w="0" w:type="dxa"/>
            <w:bottom w:w="0" w:type="dxa"/>
          </w:tblCellMar>
        </w:tblPrEx>
        <w:trPr>
          <w:trHeight w:val="73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CED5213" w14:textId="77777777" w:rsidR="00804CFA" w:rsidRDefault="00000000">
            <w:pPr>
              <w:ind w:left="190"/>
            </w:pPr>
            <w:r>
              <w:rPr>
                <w:rFonts w:ascii="Times New Roman" w:eastAsia="Times New Roman" w:hAnsi="Times New Roman" w:cs="Times New Roman"/>
                <w:sz w:val="24"/>
              </w:rPr>
              <w:t>EG06</w:t>
            </w:r>
            <w:r>
              <w:rPr>
                <w:rFonts w:ascii="Calibri" w:eastAsia="Calibri" w:hAnsi="Calibri" w:cs="Calibri"/>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7283A3" w14:textId="77777777" w:rsidR="00804CFA" w:rsidRDefault="00000000">
            <w:pPr>
              <w:spacing w:after="33"/>
              <w:ind w:left="29"/>
            </w:pPr>
            <w:r>
              <w:rPr>
                <w:sz w:val="24"/>
              </w:rPr>
              <w:t>輪椅座墊</w:t>
            </w:r>
            <w:r>
              <w:rPr>
                <w:rFonts w:ascii="Times New Roman" w:eastAsia="Times New Roman" w:hAnsi="Times New Roman" w:cs="Times New Roman"/>
                <w:sz w:val="24"/>
              </w:rPr>
              <w:t xml:space="preserve">-D </w:t>
            </w:r>
            <w:r>
              <w:rPr>
                <w:sz w:val="24"/>
              </w:rPr>
              <w:t>款</w:t>
            </w:r>
          </w:p>
          <w:p w14:paraId="1F30CACD" w14:textId="77777777" w:rsidR="00804CFA" w:rsidRDefault="00000000">
            <w:pPr>
              <w:ind w:left="29" w:right="-77"/>
              <w:jc w:val="both"/>
            </w:pPr>
            <w:r>
              <w:rPr>
                <w:sz w:val="24"/>
              </w:rPr>
              <w:t>（固態凝膠座墊）</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E0D1FF"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p w14:paraId="24E4EDF8" w14:textId="77777777" w:rsidR="00804CFA" w:rsidRDefault="00000000">
            <w:pPr>
              <w:ind w:left="-29"/>
            </w:pP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89FDC2"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D9044C"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86A502" w14:textId="77777777" w:rsidR="00804CFA" w:rsidRDefault="00000000">
            <w:pPr>
              <w:ind w:left="0" w:right="29"/>
              <w:jc w:val="right"/>
            </w:pPr>
            <w:r>
              <w:rPr>
                <w:rFonts w:ascii="Times New Roman" w:eastAsia="Times New Roman" w:hAnsi="Times New Roman" w:cs="Times New Roman"/>
                <w:sz w:val="24"/>
              </w:rPr>
              <w:t>8,000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752FEA"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6450974E" w14:textId="77777777">
        <w:tblPrEx>
          <w:tblCellMar>
            <w:top w:w="0" w:type="dxa"/>
            <w:bottom w:w="0" w:type="dxa"/>
          </w:tblCellMar>
        </w:tblPrEx>
        <w:trPr>
          <w:trHeight w:val="109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6BD8930" w14:textId="77777777" w:rsidR="00804CFA" w:rsidRDefault="00000000">
            <w:pPr>
              <w:ind w:left="190"/>
            </w:pPr>
            <w:r>
              <w:rPr>
                <w:rFonts w:ascii="Times New Roman" w:eastAsia="Times New Roman" w:hAnsi="Times New Roman" w:cs="Times New Roman"/>
                <w:sz w:val="24"/>
              </w:rPr>
              <w:t>EG07</w:t>
            </w:r>
            <w:r>
              <w:rPr>
                <w:rFonts w:ascii="Calibri" w:eastAsia="Calibri" w:hAnsi="Calibri" w:cs="Calibri"/>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44CB55" w14:textId="77777777" w:rsidR="00804CFA" w:rsidRDefault="00000000">
            <w:pPr>
              <w:spacing w:after="33"/>
              <w:ind w:left="29"/>
            </w:pPr>
            <w:r>
              <w:rPr>
                <w:sz w:val="24"/>
              </w:rPr>
              <w:t>輪椅座墊</w:t>
            </w:r>
            <w:r>
              <w:rPr>
                <w:rFonts w:ascii="Times New Roman" w:eastAsia="Times New Roman" w:hAnsi="Times New Roman" w:cs="Times New Roman"/>
                <w:sz w:val="24"/>
              </w:rPr>
              <w:t xml:space="preserve">-E </w:t>
            </w:r>
            <w:r>
              <w:rPr>
                <w:sz w:val="24"/>
              </w:rPr>
              <w:t>款</w:t>
            </w:r>
          </w:p>
          <w:p w14:paraId="0A394E01" w14:textId="77777777" w:rsidR="00804CFA" w:rsidRDefault="00000000">
            <w:pPr>
              <w:ind w:left="29"/>
            </w:pPr>
            <w:r>
              <w:rPr>
                <w:sz w:val="24"/>
              </w:rPr>
              <w:t>（填充式氣囊氣墊座）</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7232D6"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15179A"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37634F"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E9AAE9" w14:textId="77777777" w:rsidR="00804CFA" w:rsidRDefault="00000000">
            <w:pPr>
              <w:ind w:left="0" w:right="29"/>
              <w:jc w:val="right"/>
            </w:pPr>
            <w:r>
              <w:rPr>
                <w:rFonts w:ascii="Times New Roman" w:eastAsia="Times New Roman" w:hAnsi="Times New Roman" w:cs="Times New Roman"/>
                <w:sz w:val="24"/>
              </w:rPr>
              <w:t>8,000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4E84FC"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51FAE349" w14:textId="77777777">
        <w:tblPrEx>
          <w:tblCellMar>
            <w:top w:w="0" w:type="dxa"/>
            <w:bottom w:w="0" w:type="dxa"/>
          </w:tblCellMar>
        </w:tblPrEx>
        <w:trPr>
          <w:trHeight w:val="73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2C96A6D" w14:textId="77777777" w:rsidR="00804CFA" w:rsidRDefault="00000000">
            <w:pPr>
              <w:ind w:left="190"/>
            </w:pPr>
            <w:r>
              <w:rPr>
                <w:rFonts w:ascii="Times New Roman" w:eastAsia="Times New Roman" w:hAnsi="Times New Roman" w:cs="Times New Roman"/>
                <w:sz w:val="24"/>
              </w:rPr>
              <w:t>EG08</w:t>
            </w:r>
            <w:r>
              <w:rPr>
                <w:rFonts w:ascii="Calibri" w:eastAsia="Calibri" w:hAnsi="Calibri" w:cs="Calibri"/>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0477F8" w14:textId="77777777" w:rsidR="00804CFA" w:rsidRDefault="00000000">
            <w:pPr>
              <w:ind w:left="29"/>
            </w:pPr>
            <w:r>
              <w:rPr>
                <w:sz w:val="24"/>
              </w:rPr>
              <w:t>輪椅座墊</w:t>
            </w:r>
            <w:r>
              <w:rPr>
                <w:rFonts w:ascii="Times New Roman" w:eastAsia="Times New Roman" w:hAnsi="Times New Roman" w:cs="Times New Roman"/>
                <w:sz w:val="24"/>
              </w:rPr>
              <w:t>-F</w:t>
            </w:r>
            <w:r>
              <w:rPr>
                <w:sz w:val="24"/>
              </w:rPr>
              <w:t>款（交替充氣型座墊）</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7B2A8E"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1C62AC"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602318F" w14:textId="77777777" w:rsidR="00804CFA" w:rsidRDefault="00000000">
            <w:pPr>
              <w:ind w:left="-29"/>
            </w:pPr>
            <w:r>
              <w:rPr>
                <w:rFonts w:ascii="Times New Roman" w:eastAsia="Times New Roman" w:hAnsi="Times New Roman" w:cs="Times New Roman"/>
                <w:sz w:val="24"/>
              </w:rPr>
              <w:t xml:space="preserve"> </w:t>
            </w:r>
          </w:p>
          <w:p w14:paraId="0D3402F5"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6239D6" w14:textId="77777777" w:rsidR="00804CFA" w:rsidRDefault="00000000">
            <w:pPr>
              <w:ind w:left="0" w:right="29"/>
              <w:jc w:val="right"/>
            </w:pPr>
            <w:r>
              <w:rPr>
                <w:rFonts w:ascii="Times New Roman" w:eastAsia="Times New Roman" w:hAnsi="Times New Roman" w:cs="Times New Roman"/>
                <w:sz w:val="24"/>
              </w:rPr>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518F80"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r w:rsidR="00804CFA" w14:paraId="2557F068" w14:textId="77777777">
        <w:tblPrEx>
          <w:tblCellMar>
            <w:top w:w="0" w:type="dxa"/>
            <w:bottom w:w="0" w:type="dxa"/>
          </w:tblCellMar>
        </w:tblPrEx>
        <w:trPr>
          <w:trHeight w:val="3435"/>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EE53CB" w14:textId="77777777" w:rsidR="00804CFA" w:rsidRDefault="00000000">
            <w:pPr>
              <w:ind w:left="190"/>
            </w:pPr>
            <w:r>
              <w:rPr>
                <w:rFonts w:ascii="Times New Roman" w:eastAsia="Times New Roman" w:hAnsi="Times New Roman" w:cs="Times New Roman"/>
                <w:sz w:val="24"/>
              </w:rPr>
              <w:t>EG09</w:t>
            </w:r>
            <w:r>
              <w:rPr>
                <w:rFonts w:ascii="Calibri" w:eastAsia="Calibri" w:hAnsi="Calibri" w:cs="Calibri"/>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115847" w14:textId="77777777" w:rsidR="00804CFA" w:rsidRDefault="00000000">
            <w:pPr>
              <w:ind w:left="29"/>
            </w:pPr>
            <w:r>
              <w:rPr>
                <w:sz w:val="24"/>
              </w:rPr>
              <w:t xml:space="preserve">輪椅座墊 </w:t>
            </w:r>
            <w:r>
              <w:rPr>
                <w:rFonts w:ascii="Times New Roman" w:eastAsia="Times New Roman" w:hAnsi="Times New Roman" w:cs="Times New Roman"/>
                <w:sz w:val="24"/>
              </w:rPr>
              <w:t xml:space="preserve">-G </w:t>
            </w:r>
            <w:r>
              <w:rPr>
                <w:sz w:val="24"/>
              </w:rPr>
              <w:t>款（量製型座墊）</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748B37"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0D7459"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358374"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00BC0E" w14:textId="77777777" w:rsidR="00804CFA" w:rsidRDefault="00000000">
            <w:pPr>
              <w:ind w:left="0" w:right="29"/>
              <w:jc w:val="right"/>
            </w:pPr>
            <w:r>
              <w:rPr>
                <w:rFonts w:ascii="Times New Roman" w:eastAsia="Times New Roman" w:hAnsi="Times New Roman" w:cs="Times New Roman"/>
                <w:sz w:val="24"/>
              </w:rPr>
              <w:t>10,000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63B206F" w14:textId="77777777" w:rsidR="00804CFA" w:rsidRDefault="00000000">
            <w:pPr>
              <w:tabs>
                <w:tab w:val="right" w:pos="850"/>
              </w:tabs>
              <w:ind w:left="-29"/>
            </w:pPr>
            <w:r>
              <w:rPr>
                <w:rFonts w:ascii="Times New Roman" w:eastAsia="Times New Roman" w:hAnsi="Times New Roman" w:cs="Times New Roman"/>
                <w:color w:val="0000FF"/>
                <w:sz w:val="24"/>
              </w:rPr>
              <w:t xml:space="preserve"> </w:t>
            </w:r>
            <w:r>
              <w:rPr>
                <w:rFonts w:ascii="Times New Roman" w:eastAsia="Times New Roman" w:hAnsi="Times New Roman" w:cs="Times New Roman"/>
                <w:color w:val="0000FF"/>
                <w:sz w:val="24"/>
              </w:rPr>
              <w:tab/>
            </w:r>
            <w:r>
              <w:rPr>
                <w:rFonts w:ascii="Times New Roman" w:eastAsia="Times New Roman" w:hAnsi="Times New Roman" w:cs="Times New Roman"/>
                <w:sz w:val="24"/>
              </w:rPr>
              <w:t>3</w:t>
            </w:r>
          </w:p>
        </w:tc>
      </w:tr>
      <w:tr w:rsidR="00804CFA" w14:paraId="4C06CB04" w14:textId="77777777">
        <w:tblPrEx>
          <w:tblCellMar>
            <w:top w:w="0" w:type="dxa"/>
            <w:bottom w:w="0" w:type="dxa"/>
          </w:tblCellMar>
        </w:tblPrEx>
        <w:trPr>
          <w:trHeight w:val="56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AE9475" w14:textId="77777777" w:rsidR="00804CFA" w:rsidRDefault="00000000">
            <w:pPr>
              <w:ind w:left="190"/>
            </w:pPr>
            <w:r>
              <w:rPr>
                <w:rFonts w:ascii="Times New Roman" w:eastAsia="Times New Roman" w:hAnsi="Times New Roman" w:cs="Times New Roman"/>
                <w:sz w:val="24"/>
              </w:rPr>
              <w:lastRenderedPageBreak/>
              <w:t xml:space="preserve">EH01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9821BB3" w14:textId="77777777" w:rsidR="00804CFA" w:rsidRDefault="00000000">
            <w:pPr>
              <w:ind w:left="29"/>
            </w:pPr>
            <w:r>
              <w:rPr>
                <w:sz w:val="24"/>
              </w:rPr>
              <w:t>居家用照顧床</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F6DA202"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ECE37D" w14:textId="77777777" w:rsidR="00804CFA" w:rsidRDefault="00000000">
            <w:pPr>
              <w:spacing w:after="17"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49E03E87" w14:textId="77777777" w:rsidR="00804CFA" w:rsidRDefault="00000000">
            <w:pPr>
              <w:spacing w:after="13" w:line="314" w:lineRule="auto"/>
              <w:ind w:left="218" w:hanging="168"/>
            </w:pPr>
            <w:r>
              <w:rPr>
                <w:rFonts w:ascii="Times New Roman" w:eastAsia="Times New Roman" w:hAnsi="Times New Roman" w:cs="Times New Roman"/>
                <w:sz w:val="24"/>
              </w:rPr>
              <w:t>2.</w:t>
            </w:r>
            <w:r>
              <w:rPr>
                <w:sz w:val="24"/>
              </w:rPr>
              <w:t>本組合應由專業治療師或輔具評估人員出具評估報告，判定為本輔具需要者，始得給付。</w:t>
            </w:r>
            <w:r>
              <w:rPr>
                <w:rFonts w:ascii="Times New Roman" w:eastAsia="Times New Roman" w:hAnsi="Times New Roman" w:cs="Times New Roman"/>
                <w:sz w:val="24"/>
              </w:rPr>
              <w:t xml:space="preserve"> </w:t>
            </w:r>
          </w:p>
          <w:p w14:paraId="3ACB8E25"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2E18F7C3" w14:textId="77777777" w:rsidR="00804CFA" w:rsidRDefault="00000000">
            <w:pPr>
              <w:spacing w:line="326" w:lineRule="auto"/>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0EE5B0E9" w14:textId="77777777" w:rsidR="00804CFA" w:rsidRDefault="00000000">
            <w:pPr>
              <w:ind w:left="228" w:hanging="199"/>
            </w:pPr>
            <w:r>
              <w:rPr>
                <w:rFonts w:ascii="Times New Roman" w:eastAsia="Times New Roman" w:hAnsi="Times New Roman" w:cs="Times New Roman"/>
                <w:sz w:val="24"/>
              </w:rPr>
              <w:t>5.</w:t>
            </w:r>
            <w:r>
              <w:rPr>
                <w:sz w:val="24"/>
              </w:rPr>
              <w:t>規格或功能規範：居家用照顧床床面須為 3 片以上之設計，至少須具備頭部及腿靠床片升降之功能。</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CC08F8C" w14:textId="77777777" w:rsidR="00804CFA" w:rsidRDefault="00000000">
            <w:pPr>
              <w:ind w:left="0" w:right="26"/>
              <w:jc w:val="right"/>
            </w:pPr>
            <w:r>
              <w:rPr>
                <w:rFonts w:ascii="Times New Roman" w:eastAsia="Times New Roman" w:hAnsi="Times New Roman" w:cs="Times New Roman"/>
                <w:sz w:val="24"/>
              </w:rPr>
              <w:t>1,000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4FAA7A" w14:textId="77777777" w:rsidR="00804CFA" w:rsidRDefault="00000000">
            <w:pPr>
              <w:tabs>
                <w:tab w:val="right" w:pos="924"/>
              </w:tabs>
              <w:spacing w:after="107"/>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8,000</w:t>
            </w:r>
          </w:p>
          <w:p w14:paraId="654BE222" w14:textId="77777777" w:rsidR="00804CFA" w:rsidRDefault="00000000">
            <w:pPr>
              <w:ind w:left="-26"/>
            </w:pP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2F2E0F"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bl>
    <w:p w14:paraId="3BA742ED"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74E70DFA"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1ABF5C36"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3A413C7D"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73BA5C14"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4F6B4ED8"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62BC9DBE"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78FC63BA"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058AD162"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398F44FD"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48567414" w14:textId="77777777" w:rsidR="00804CFA" w:rsidRDefault="00000000">
            <w:pPr>
              <w:spacing w:after="9" w:line="304" w:lineRule="auto"/>
              <w:ind w:left="0"/>
              <w:jc w:val="center"/>
            </w:pPr>
            <w:r>
              <w:rPr>
                <w:sz w:val="24"/>
              </w:rPr>
              <w:t>購置最低使用年限</w:t>
            </w:r>
          </w:p>
          <w:p w14:paraId="37AFF8C2"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0B19905D" w14:textId="77777777">
        <w:tblPrEx>
          <w:tblCellMar>
            <w:top w:w="0" w:type="dxa"/>
            <w:bottom w:w="0" w:type="dxa"/>
          </w:tblCellMar>
        </w:tblPrEx>
        <w:trPr>
          <w:trHeight w:val="60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5F10386A" w14:textId="77777777" w:rsidR="00804CFA" w:rsidRDefault="00000000">
            <w:pPr>
              <w:ind w:left="190"/>
            </w:pPr>
            <w:r>
              <w:rPr>
                <w:rFonts w:ascii="Times New Roman" w:eastAsia="Times New Roman" w:hAnsi="Times New Roman" w:cs="Times New Roman"/>
                <w:sz w:val="24"/>
              </w:rPr>
              <w:lastRenderedPageBreak/>
              <w:t xml:space="preserve">EH02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0C511972" w14:textId="77777777" w:rsidR="00804CFA" w:rsidRDefault="00000000">
            <w:pPr>
              <w:ind w:left="29"/>
            </w:pPr>
            <w:r>
              <w:rPr>
                <w:sz w:val="24"/>
              </w:rPr>
              <w:t>居家用照顧床</w:t>
            </w:r>
            <w:r>
              <w:rPr>
                <w:rFonts w:ascii="Times New Roman" w:eastAsia="Times New Roman" w:hAnsi="Times New Roman" w:cs="Times New Roman"/>
                <w:sz w:val="24"/>
              </w:rPr>
              <w:t>-</w:t>
            </w:r>
            <w:r>
              <w:rPr>
                <w:sz w:val="24"/>
              </w:rPr>
              <w:t xml:space="preserve">附加功能 </w:t>
            </w:r>
            <w:r>
              <w:rPr>
                <w:rFonts w:ascii="Times New Roman" w:eastAsia="Times New Roman" w:hAnsi="Times New Roman" w:cs="Times New Roman"/>
                <w:sz w:val="24"/>
              </w:rPr>
              <w:t xml:space="preserve">A </w:t>
            </w:r>
            <w:r>
              <w:rPr>
                <w:sz w:val="24"/>
              </w:rPr>
              <w:t>款（床面升降功能）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1E49E336"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139E5C52" w14:textId="77777777" w:rsidR="00804CFA" w:rsidRDefault="00000000">
            <w:pPr>
              <w:spacing w:after="17"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3D487721" w14:textId="77777777" w:rsidR="00804CFA" w:rsidRDefault="00000000">
            <w:pPr>
              <w:spacing w:after="13" w:line="314" w:lineRule="auto"/>
              <w:ind w:left="218" w:hanging="168"/>
            </w:pPr>
            <w:r>
              <w:rPr>
                <w:rFonts w:ascii="Times New Roman" w:eastAsia="Times New Roman" w:hAnsi="Times New Roman" w:cs="Times New Roman"/>
                <w:sz w:val="24"/>
              </w:rPr>
              <w:t>2.</w:t>
            </w:r>
            <w:r>
              <w:rPr>
                <w:sz w:val="24"/>
              </w:rPr>
              <w:t>本組合應由專業治療師或輔具評估人員出具評估報告，判定為本輔具需要者，始得給付。</w:t>
            </w:r>
            <w:r>
              <w:rPr>
                <w:rFonts w:ascii="Times New Roman" w:eastAsia="Times New Roman" w:hAnsi="Times New Roman" w:cs="Times New Roman"/>
                <w:sz w:val="24"/>
              </w:rPr>
              <w:t xml:space="preserve"> </w:t>
            </w:r>
          </w:p>
          <w:p w14:paraId="200EEF74" w14:textId="77777777" w:rsidR="00804CFA" w:rsidRDefault="00000000">
            <w:pPr>
              <w:spacing w:after="84"/>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804ED09" w14:textId="77777777" w:rsidR="00804CFA" w:rsidRDefault="00000000">
            <w:pPr>
              <w:spacing w:line="328" w:lineRule="auto"/>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70065F70" w14:textId="77777777" w:rsidR="00804CFA" w:rsidRDefault="00000000">
            <w:pPr>
              <w:spacing w:line="307" w:lineRule="auto"/>
              <w:ind w:left="228" w:hanging="199"/>
            </w:pPr>
            <w:r>
              <w:rPr>
                <w:rFonts w:ascii="Times New Roman" w:eastAsia="Times New Roman" w:hAnsi="Times New Roman" w:cs="Times New Roman"/>
                <w:sz w:val="24"/>
              </w:rPr>
              <w:t>5.</w:t>
            </w:r>
            <w:r>
              <w:rPr>
                <w:sz w:val="24"/>
              </w:rPr>
              <w:t xml:space="preserve">規格或功能規範：居家用照顧床-附加功能A款係指床面具升降功能。 </w:t>
            </w:r>
          </w:p>
          <w:p w14:paraId="3F883E8E" w14:textId="77777777" w:rsidR="00804CFA" w:rsidRDefault="00000000">
            <w:pPr>
              <w:ind w:left="228" w:hanging="199"/>
            </w:pPr>
            <w:r>
              <w:rPr>
                <w:sz w:val="24"/>
              </w:rPr>
              <w:t>6.需搭配 EH01 居家用照顧床同時申請。</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68D49298" w14:textId="77777777" w:rsidR="00804CFA" w:rsidRDefault="00000000">
            <w:pPr>
              <w:ind w:left="0" w:right="26"/>
              <w:jc w:val="right"/>
            </w:pPr>
            <w:r>
              <w:rPr>
                <w:rFonts w:ascii="Times New Roman" w:eastAsia="Times New Roman" w:hAnsi="Times New Roman" w:cs="Times New Roman"/>
                <w:sz w:val="24"/>
              </w:rPr>
              <w:t>200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3E08B639"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6F437CD9"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r w:rsidR="00804CFA" w14:paraId="39B074E4" w14:textId="77777777">
        <w:tblPrEx>
          <w:tblCellMar>
            <w:top w:w="0" w:type="dxa"/>
            <w:bottom w:w="0" w:type="dxa"/>
          </w:tblCellMar>
        </w:tblPrEx>
        <w:trPr>
          <w:trHeight w:val="60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6EC3F91A" w14:textId="77777777" w:rsidR="00804CFA" w:rsidRDefault="00000000">
            <w:pPr>
              <w:ind w:left="190"/>
            </w:pPr>
            <w:r>
              <w:rPr>
                <w:rFonts w:ascii="Times New Roman" w:eastAsia="Times New Roman" w:hAnsi="Times New Roman" w:cs="Times New Roman"/>
                <w:sz w:val="24"/>
              </w:rPr>
              <w:t xml:space="preserve">EH03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6F3858EC" w14:textId="77777777" w:rsidR="00804CFA" w:rsidRDefault="00000000">
            <w:pPr>
              <w:ind w:left="29"/>
            </w:pPr>
            <w:r>
              <w:rPr>
                <w:sz w:val="24"/>
              </w:rPr>
              <w:t>居家用照顧床</w:t>
            </w:r>
            <w:r>
              <w:rPr>
                <w:rFonts w:ascii="Times New Roman" w:eastAsia="Times New Roman" w:hAnsi="Times New Roman" w:cs="Times New Roman"/>
                <w:sz w:val="24"/>
              </w:rPr>
              <w:t>-</w:t>
            </w:r>
            <w:r>
              <w:rPr>
                <w:sz w:val="24"/>
              </w:rPr>
              <w:t xml:space="preserve">附加功能 </w:t>
            </w:r>
            <w:r>
              <w:rPr>
                <w:rFonts w:ascii="Times New Roman" w:eastAsia="Times New Roman" w:hAnsi="Times New Roman" w:cs="Times New Roman"/>
                <w:sz w:val="24"/>
              </w:rPr>
              <w:t xml:space="preserve">B </w:t>
            </w:r>
            <w:r>
              <w:rPr>
                <w:sz w:val="24"/>
              </w:rPr>
              <w:t>款（電動升降功能）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5FB846F3" w14:textId="77777777" w:rsidR="00804CFA" w:rsidRDefault="00000000">
            <w:pPr>
              <w:ind w:left="329" w:hanging="255"/>
            </w:pPr>
            <w:r>
              <w:rPr>
                <w:sz w:val="24"/>
              </w:rPr>
              <w:t>可租賃可購置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3B86C3CD" w14:textId="77777777" w:rsidR="00804CFA" w:rsidRDefault="00000000">
            <w:pPr>
              <w:spacing w:after="17"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3C125C0D" w14:textId="77777777" w:rsidR="00804CFA" w:rsidRDefault="00000000">
            <w:pPr>
              <w:spacing w:after="13" w:line="314" w:lineRule="auto"/>
              <w:ind w:left="218" w:hanging="168"/>
            </w:pPr>
            <w:r>
              <w:rPr>
                <w:rFonts w:ascii="Times New Roman" w:eastAsia="Times New Roman" w:hAnsi="Times New Roman" w:cs="Times New Roman"/>
                <w:sz w:val="24"/>
              </w:rPr>
              <w:t>2.</w:t>
            </w:r>
            <w:r>
              <w:rPr>
                <w:sz w:val="24"/>
              </w:rPr>
              <w:t>本組合應由專業治療師或輔具評估人員出具評估報告，判定為本輔具需要者，始得給付。</w:t>
            </w:r>
            <w:r>
              <w:rPr>
                <w:rFonts w:ascii="Times New Roman" w:eastAsia="Times New Roman" w:hAnsi="Times New Roman" w:cs="Times New Roman"/>
                <w:sz w:val="24"/>
              </w:rPr>
              <w:t xml:space="preserve"> </w:t>
            </w:r>
          </w:p>
          <w:p w14:paraId="27622AA0"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C0A1609" w14:textId="77777777" w:rsidR="00804CFA" w:rsidRDefault="00000000">
            <w:pPr>
              <w:spacing w:line="326" w:lineRule="auto"/>
              <w:ind w:left="228" w:right="-91" w:hanging="199"/>
              <w:jc w:val="both"/>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 xml:space="preserve">給（支）付單位。若未滿 </w:t>
            </w:r>
            <w:r>
              <w:rPr>
                <w:rFonts w:ascii="Times New Roman" w:eastAsia="Times New Roman" w:hAnsi="Times New Roman" w:cs="Times New Roman"/>
                <w:sz w:val="24"/>
              </w:rPr>
              <w:t xml:space="preserve">1 </w:t>
            </w:r>
            <w:r>
              <w:rPr>
                <w:sz w:val="24"/>
              </w:rPr>
              <w:t>個月按比率計算價格。</w:t>
            </w:r>
            <w:r>
              <w:rPr>
                <w:rFonts w:ascii="Times New Roman" w:eastAsia="Times New Roman" w:hAnsi="Times New Roman" w:cs="Times New Roman"/>
                <w:sz w:val="24"/>
              </w:rPr>
              <w:t xml:space="preserve"> </w:t>
            </w:r>
          </w:p>
          <w:p w14:paraId="29FC5646" w14:textId="77777777" w:rsidR="00804CFA" w:rsidRDefault="00000000">
            <w:pPr>
              <w:spacing w:after="3" w:line="319" w:lineRule="auto"/>
              <w:ind w:left="228" w:hanging="199"/>
            </w:pPr>
            <w:r>
              <w:rPr>
                <w:rFonts w:ascii="Times New Roman" w:eastAsia="Times New Roman" w:hAnsi="Times New Roman" w:cs="Times New Roman"/>
                <w:sz w:val="24"/>
              </w:rPr>
              <w:t>5.</w:t>
            </w:r>
            <w:r>
              <w:rPr>
                <w:sz w:val="24"/>
              </w:rPr>
              <w:t>規格或功能規範：居家用照顧床-附加功能 B 款係指具電動調整升降功能之產品。</w:t>
            </w:r>
            <w:r>
              <w:rPr>
                <w:rFonts w:ascii="Times New Roman" w:eastAsia="Times New Roman" w:hAnsi="Times New Roman" w:cs="Times New Roman"/>
                <w:sz w:val="24"/>
              </w:rPr>
              <w:t xml:space="preserve"> </w:t>
            </w:r>
          </w:p>
          <w:p w14:paraId="508690C6" w14:textId="77777777" w:rsidR="00804CFA" w:rsidRDefault="00000000">
            <w:pPr>
              <w:ind w:left="29"/>
              <w:jc w:val="both"/>
            </w:pPr>
            <w:r>
              <w:rPr>
                <w:rFonts w:ascii="Times New Roman" w:eastAsia="Times New Roman" w:hAnsi="Times New Roman" w:cs="Times New Roman"/>
                <w:sz w:val="24"/>
              </w:rPr>
              <w:t>6.</w:t>
            </w:r>
            <w:r>
              <w:rPr>
                <w:sz w:val="24"/>
              </w:rPr>
              <w:t xml:space="preserve">需搭配 </w:t>
            </w:r>
            <w:r>
              <w:rPr>
                <w:rFonts w:ascii="Times New Roman" w:eastAsia="Times New Roman" w:hAnsi="Times New Roman" w:cs="Times New Roman"/>
                <w:sz w:val="24"/>
              </w:rPr>
              <w:t xml:space="preserve">EH01 </w:t>
            </w:r>
            <w:r>
              <w:rPr>
                <w:sz w:val="24"/>
              </w:rPr>
              <w:t>居家用照顧床同時申</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556CD17F" w14:textId="77777777" w:rsidR="00804CFA" w:rsidRDefault="00000000">
            <w:pPr>
              <w:ind w:left="0" w:right="26"/>
              <w:jc w:val="right"/>
            </w:pPr>
            <w:r>
              <w:rPr>
                <w:rFonts w:ascii="Times New Roman" w:eastAsia="Times New Roman" w:hAnsi="Times New Roman" w:cs="Times New Roman"/>
                <w:sz w:val="24"/>
              </w:rPr>
              <w:t>500</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4AADDF9C" w14:textId="77777777" w:rsidR="00804CFA" w:rsidRDefault="00000000">
            <w:pPr>
              <w:tabs>
                <w:tab w:val="right" w:pos="924"/>
              </w:tabs>
              <w:ind w:left="-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64" w:type="dxa"/>
              <w:left w:w="0" w:type="dxa"/>
              <w:bottom w:w="0" w:type="dxa"/>
              <w:right w:w="0" w:type="dxa"/>
            </w:tcMar>
          </w:tcPr>
          <w:p w14:paraId="0B6841C9"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5</w:t>
            </w:r>
          </w:p>
        </w:tc>
      </w:tr>
    </w:tbl>
    <w:p w14:paraId="4181237F"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5BCD8A2D"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23BA2B8" w14:textId="77777777" w:rsidR="00804CFA" w:rsidRDefault="00000000">
            <w:pPr>
              <w:ind w:left="228"/>
            </w:pPr>
            <w:r>
              <w:rPr>
                <w:sz w:val="24"/>
              </w:rPr>
              <w:lastRenderedPageBreak/>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4DE2FAF"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AD800F3"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BA942D8"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77626C4"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3ABA264A"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25BACBE"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61FEAFEA"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2AF9B5F" w14:textId="77777777" w:rsidR="00804CFA" w:rsidRDefault="00000000">
            <w:pPr>
              <w:spacing w:after="9" w:line="304" w:lineRule="auto"/>
              <w:ind w:left="0"/>
              <w:jc w:val="center"/>
            </w:pPr>
            <w:r>
              <w:rPr>
                <w:sz w:val="24"/>
              </w:rPr>
              <w:t>購置最低使用年限</w:t>
            </w:r>
          </w:p>
          <w:p w14:paraId="25E84C8D"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3BBE3FA7" w14:textId="77777777">
        <w:tblPrEx>
          <w:tblCellMar>
            <w:top w:w="0" w:type="dxa"/>
            <w:bottom w:w="0" w:type="dxa"/>
          </w:tblCellMar>
        </w:tblPrEx>
        <w:trPr>
          <w:trHeight w:val="504"/>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73ABFBA"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3DA4B8B"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890C879"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vAlign w:val="center"/>
          </w:tcPr>
          <w:p w14:paraId="35678D8B" w14:textId="77777777" w:rsidR="00804CFA" w:rsidRDefault="00000000">
            <w:pPr>
              <w:ind w:left="228"/>
            </w:pPr>
            <w:r>
              <w:rPr>
                <w:sz w:val="24"/>
              </w:rPr>
              <w:t>請。</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0ADE130"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9A4EA86"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6C5C25E" w14:textId="77777777" w:rsidR="00804CFA" w:rsidRDefault="00804CFA">
            <w:pPr>
              <w:spacing w:after="160"/>
              <w:ind w:left="0"/>
            </w:pPr>
          </w:p>
        </w:tc>
      </w:tr>
      <w:tr w:rsidR="00804CFA" w14:paraId="048D4FDD" w14:textId="77777777">
        <w:tblPrEx>
          <w:tblCellMar>
            <w:top w:w="0" w:type="dxa"/>
            <w:bottom w:w="0" w:type="dxa"/>
          </w:tblCellMar>
        </w:tblPrEx>
        <w:trPr>
          <w:trHeight w:val="56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C9CC9A8" w14:textId="77777777" w:rsidR="00804CFA" w:rsidRDefault="00000000">
            <w:pPr>
              <w:ind w:left="190"/>
            </w:pPr>
            <w:r>
              <w:rPr>
                <w:rFonts w:ascii="Times New Roman" w:eastAsia="Times New Roman" w:hAnsi="Times New Roman" w:cs="Times New Roman"/>
                <w:sz w:val="24"/>
              </w:rPr>
              <w:t xml:space="preserve">EH04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5F0D94A" w14:textId="77777777" w:rsidR="00804CFA" w:rsidRDefault="00000000">
            <w:pPr>
              <w:ind w:left="29"/>
              <w:jc w:val="both"/>
            </w:pPr>
            <w:r>
              <w:rPr>
                <w:sz w:val="24"/>
              </w:rPr>
              <w:t>爬梯機（單趟）</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3CCF2FB" w14:textId="77777777" w:rsidR="00804CFA" w:rsidRDefault="00000000">
            <w:pPr>
              <w:ind w:left="194"/>
              <w:jc w:val="both"/>
            </w:pPr>
            <w:r>
              <w:rPr>
                <w:sz w:val="24"/>
              </w:rPr>
              <w:t>限租賃</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8924DD7" w14:textId="77777777" w:rsidR="00804CFA" w:rsidRDefault="00000000">
            <w:pPr>
              <w:spacing w:after="19"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內容包括：輔具、輔具選用建議、使用說明、輔具各項尺寸調整配置、諮詢、操作人員、定期追蹤使用狀況、清潔消毒、運送、回收整備等服務。</w:t>
            </w:r>
            <w:r>
              <w:rPr>
                <w:rFonts w:ascii="Times New Roman" w:eastAsia="Times New Roman" w:hAnsi="Times New Roman" w:cs="Times New Roman"/>
                <w:sz w:val="24"/>
              </w:rPr>
              <w:t xml:space="preserve"> </w:t>
            </w:r>
          </w:p>
          <w:p w14:paraId="7FC115F5"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2D744494" w14:textId="77777777" w:rsidR="00804CFA" w:rsidRDefault="00000000">
            <w:pPr>
              <w:spacing w:after="84"/>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60779CE2" w14:textId="77777777" w:rsidR="00804CFA" w:rsidRDefault="00000000">
            <w:pPr>
              <w:spacing w:line="336" w:lineRule="auto"/>
              <w:ind w:left="228" w:right="-91" w:hanging="199"/>
            </w:pPr>
            <w:r>
              <w:rPr>
                <w:rFonts w:ascii="Times New Roman" w:eastAsia="Times New Roman" w:hAnsi="Times New Roman" w:cs="Times New Roman"/>
                <w:sz w:val="24"/>
              </w:rPr>
              <w:t>4.</w:t>
            </w:r>
            <w:r>
              <w:rPr>
                <w:rFonts w:ascii="Calibri" w:eastAsia="Calibri" w:hAnsi="Calibri" w:cs="Calibri"/>
                <w:sz w:val="24"/>
              </w:rPr>
              <w:t xml:space="preserve"> </w:t>
            </w:r>
            <w:r>
              <w:rPr>
                <w:rFonts w:ascii="Times New Roman" w:eastAsia="Times New Roman" w:hAnsi="Times New Roman" w:cs="Times New Roman"/>
                <w:sz w:val="24"/>
              </w:rPr>
              <w:t>.</w:t>
            </w:r>
            <w:r>
              <w:rPr>
                <w:sz w:val="24"/>
              </w:rPr>
              <w:t xml:space="preserve">本組合租賃費用以 </w:t>
            </w:r>
            <w:r>
              <w:rPr>
                <w:rFonts w:ascii="Times New Roman" w:eastAsia="Times New Roman" w:hAnsi="Times New Roman" w:cs="Times New Roman"/>
                <w:sz w:val="24"/>
              </w:rPr>
              <w:t xml:space="preserve">1 </w:t>
            </w:r>
            <w:r>
              <w:rPr>
                <w:sz w:val="24"/>
              </w:rPr>
              <w:t xml:space="preserve">趟為 </w:t>
            </w:r>
            <w:r>
              <w:rPr>
                <w:rFonts w:ascii="Times New Roman" w:eastAsia="Times New Roman" w:hAnsi="Times New Roman" w:cs="Times New Roman"/>
                <w:sz w:val="24"/>
              </w:rPr>
              <w:t xml:space="preserve">1 </w:t>
            </w:r>
            <w:r>
              <w:rPr>
                <w:sz w:val="24"/>
              </w:rPr>
              <w:t>給（支）付單位。</w:t>
            </w:r>
            <w:r>
              <w:rPr>
                <w:rFonts w:ascii="Times New Roman" w:eastAsia="Times New Roman" w:hAnsi="Times New Roman" w:cs="Times New Roman"/>
                <w:sz w:val="24"/>
              </w:rPr>
              <w:t xml:space="preserve"> </w:t>
            </w:r>
          </w:p>
          <w:p w14:paraId="67CA7000" w14:textId="77777777" w:rsidR="00804CFA" w:rsidRDefault="00000000">
            <w:pPr>
              <w:ind w:left="228" w:right="-29" w:hanging="199"/>
            </w:pPr>
            <w:r>
              <w:rPr>
                <w:rFonts w:ascii="Times New Roman" w:eastAsia="Times New Roman" w:hAnsi="Times New Roman" w:cs="Times New Roman"/>
                <w:sz w:val="24"/>
              </w:rPr>
              <w:t>5.</w:t>
            </w:r>
            <w:r>
              <w:rPr>
                <w:sz w:val="24"/>
              </w:rPr>
              <w:t>本組合係按趟（上樓或下樓）計費，操作人員須受過訓練始得操作使用。</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C37B166" w14:textId="77777777" w:rsidR="00804CFA" w:rsidRDefault="00000000">
            <w:pPr>
              <w:ind w:left="3"/>
              <w:jc w:val="center"/>
            </w:pPr>
            <w:r>
              <w:rPr>
                <w:rFonts w:ascii="Times New Roman" w:eastAsia="Times New Roman" w:hAnsi="Times New Roman" w:cs="Times New Roman"/>
                <w:sz w:val="24"/>
              </w:rPr>
              <w:t xml:space="preserve">700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F9D8A7E" w14:textId="77777777" w:rsidR="00804CFA" w:rsidRDefault="00000000">
            <w:pPr>
              <w:ind w:left="101"/>
              <w:jc w:val="both"/>
            </w:pPr>
            <w:r>
              <w:rPr>
                <w:sz w:val="24"/>
              </w:rPr>
              <w:t>不適用</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9D6E7F4" w14:textId="77777777" w:rsidR="00804CFA" w:rsidRDefault="00000000">
            <w:pPr>
              <w:ind w:left="101"/>
              <w:jc w:val="both"/>
            </w:pPr>
            <w:r>
              <w:rPr>
                <w:sz w:val="24"/>
              </w:rPr>
              <w:t>不適用</w:t>
            </w:r>
          </w:p>
        </w:tc>
      </w:tr>
      <w:tr w:rsidR="00804CFA" w14:paraId="6736FB2F" w14:textId="77777777">
        <w:tblPrEx>
          <w:tblCellMar>
            <w:top w:w="0" w:type="dxa"/>
            <w:bottom w:w="0" w:type="dxa"/>
          </w:tblCellMar>
        </w:tblPrEx>
        <w:trPr>
          <w:trHeight w:val="48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C3D8B0E" w14:textId="77777777" w:rsidR="00804CFA" w:rsidRDefault="00000000">
            <w:pPr>
              <w:ind w:left="190"/>
            </w:pPr>
            <w:r>
              <w:rPr>
                <w:rFonts w:ascii="Times New Roman" w:eastAsia="Times New Roman" w:hAnsi="Times New Roman" w:cs="Times New Roman"/>
                <w:sz w:val="24"/>
              </w:rPr>
              <w:t xml:space="preserve">EH05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00C73A7" w14:textId="77777777" w:rsidR="00804CFA" w:rsidRDefault="00000000">
            <w:pPr>
              <w:ind w:left="29"/>
            </w:pPr>
            <w:r>
              <w:rPr>
                <w:sz w:val="24"/>
              </w:rPr>
              <w:t>爬梯機（月）</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8BD7FCC" w14:textId="77777777" w:rsidR="00804CFA" w:rsidRDefault="00000000">
            <w:pPr>
              <w:ind w:left="194"/>
              <w:jc w:val="both"/>
            </w:pPr>
            <w:r>
              <w:rPr>
                <w:sz w:val="24"/>
              </w:rPr>
              <w:t>限租賃</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8DC7C71" w14:textId="77777777" w:rsidR="00804CFA" w:rsidRDefault="00000000">
            <w:pPr>
              <w:spacing w:after="17" w:line="312" w:lineRule="auto"/>
              <w:ind w:left="228" w:hanging="199"/>
            </w:pPr>
            <w:r>
              <w:rPr>
                <w:rFonts w:ascii="Times New Roman" w:eastAsia="Times New Roman" w:hAnsi="Times New Roman" w:cs="Times New Roman"/>
                <w:sz w:val="24"/>
              </w:rPr>
              <w:t>1.</w:t>
            </w:r>
            <w:r>
              <w:rPr>
                <w:sz w:val="24"/>
              </w:rPr>
              <w:t>內容包括：輔具、輔具選用建議、使用說明、輔具各項尺寸調整配置、諮詢、定期追蹤使用狀況、清潔消毒、運送、回收整備等服務。</w:t>
            </w:r>
            <w:r>
              <w:rPr>
                <w:rFonts w:ascii="Times New Roman" w:eastAsia="Times New Roman" w:hAnsi="Times New Roman" w:cs="Times New Roman"/>
                <w:sz w:val="24"/>
              </w:rPr>
              <w:t xml:space="preserve"> </w:t>
            </w:r>
          </w:p>
          <w:p w14:paraId="7D9ED1E4"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50E705AC" w14:textId="77777777" w:rsidR="00804CFA" w:rsidRDefault="00000000">
            <w:pPr>
              <w:spacing w:after="84"/>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49D17C43" w14:textId="77777777" w:rsidR="00804CFA" w:rsidRDefault="00000000">
            <w:pPr>
              <w:spacing w:line="328" w:lineRule="auto"/>
              <w:ind w:left="228" w:right="-91" w:hanging="199"/>
            </w:pPr>
            <w:r>
              <w:rPr>
                <w:rFonts w:ascii="Times New Roman" w:eastAsia="Times New Roman" w:hAnsi="Times New Roman" w:cs="Times New Roman"/>
                <w:sz w:val="24"/>
              </w:rPr>
              <w:t>4.</w:t>
            </w:r>
            <w:r>
              <w:rPr>
                <w:sz w:val="24"/>
              </w:rPr>
              <w:t xml:space="preserve">本組合租賃費用以 </w:t>
            </w:r>
            <w:r>
              <w:rPr>
                <w:rFonts w:ascii="Times New Roman" w:eastAsia="Times New Roman" w:hAnsi="Times New Roman" w:cs="Times New Roman"/>
                <w:sz w:val="24"/>
              </w:rPr>
              <w:t xml:space="preserve">1 </w:t>
            </w:r>
            <w:r>
              <w:rPr>
                <w:sz w:val="24"/>
              </w:rPr>
              <w:t xml:space="preserve">月為 </w:t>
            </w:r>
            <w:r>
              <w:rPr>
                <w:rFonts w:ascii="Times New Roman" w:eastAsia="Times New Roman" w:hAnsi="Times New Roman" w:cs="Times New Roman"/>
                <w:sz w:val="24"/>
              </w:rPr>
              <w:t xml:space="preserve">1 </w:t>
            </w:r>
            <w:r>
              <w:rPr>
                <w:sz w:val="24"/>
              </w:rPr>
              <w:t>給（支）付單位。</w:t>
            </w:r>
            <w:r>
              <w:rPr>
                <w:rFonts w:ascii="Times New Roman" w:eastAsia="Times New Roman" w:hAnsi="Times New Roman" w:cs="Times New Roman"/>
                <w:sz w:val="24"/>
              </w:rPr>
              <w:t xml:space="preserve"> </w:t>
            </w:r>
          </w:p>
          <w:p w14:paraId="0498FBF2" w14:textId="77777777" w:rsidR="00804CFA" w:rsidRDefault="00000000">
            <w:pPr>
              <w:ind w:left="228" w:hanging="199"/>
            </w:pPr>
            <w:r>
              <w:rPr>
                <w:rFonts w:ascii="Times New Roman" w:eastAsia="Times New Roman" w:hAnsi="Times New Roman" w:cs="Times New Roman"/>
                <w:sz w:val="24"/>
              </w:rPr>
              <w:t>5.</w:t>
            </w:r>
            <w:r>
              <w:rPr>
                <w:sz w:val="24"/>
              </w:rPr>
              <w:t>本組合係按月計費，操作者需受過訓練。</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C063213" w14:textId="77777777" w:rsidR="00804CFA" w:rsidRDefault="00000000">
            <w:pPr>
              <w:ind w:left="1"/>
              <w:jc w:val="center"/>
            </w:pPr>
            <w:r>
              <w:rPr>
                <w:rFonts w:ascii="Times New Roman" w:eastAsia="Times New Roman" w:hAnsi="Times New Roman" w:cs="Times New Roman"/>
                <w:sz w:val="24"/>
              </w:rPr>
              <w:t xml:space="preserve">4,000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4BC07D4" w14:textId="77777777" w:rsidR="00804CFA" w:rsidRDefault="00000000">
            <w:pPr>
              <w:ind w:left="101"/>
              <w:jc w:val="both"/>
            </w:pPr>
            <w:r>
              <w:rPr>
                <w:sz w:val="24"/>
              </w:rPr>
              <w:t>不適用</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C850C56" w14:textId="77777777" w:rsidR="00804CFA" w:rsidRDefault="00000000">
            <w:pPr>
              <w:ind w:left="101"/>
              <w:jc w:val="both"/>
            </w:pPr>
            <w:r>
              <w:rPr>
                <w:sz w:val="24"/>
              </w:rPr>
              <w:t>不適用</w:t>
            </w:r>
          </w:p>
        </w:tc>
      </w:tr>
      <w:tr w:rsidR="00804CFA" w14:paraId="1F5E1960" w14:textId="77777777">
        <w:tblPrEx>
          <w:tblCellMar>
            <w:top w:w="0" w:type="dxa"/>
            <w:bottom w:w="0" w:type="dxa"/>
          </w:tblCellMar>
        </w:tblPrEx>
        <w:trPr>
          <w:trHeight w:val="12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34F1FE7" w14:textId="77777777" w:rsidR="00804CFA" w:rsidRDefault="00000000">
            <w:pPr>
              <w:ind w:left="194"/>
            </w:pPr>
            <w:r>
              <w:rPr>
                <w:rFonts w:ascii="Times New Roman" w:eastAsia="Times New Roman" w:hAnsi="Times New Roman" w:cs="Times New Roman"/>
                <w:sz w:val="24"/>
              </w:rPr>
              <w:lastRenderedPageBreak/>
              <w:t xml:space="preserve">FA01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D87B4FD" w14:textId="77777777" w:rsidR="00804CFA" w:rsidRDefault="00000000">
            <w:pPr>
              <w:ind w:left="29"/>
            </w:pPr>
            <w:r>
              <w:rPr>
                <w:sz w:val="24"/>
              </w:rPr>
              <w:t>居家無障礙設施扶手</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A37201B"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FD78F9D" w14:textId="77777777" w:rsidR="00804CFA" w:rsidRDefault="00000000">
            <w:pPr>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BAD51C6"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3270DAA" w14:textId="77777777" w:rsidR="00804CFA" w:rsidRDefault="00000000">
            <w:pPr>
              <w:ind w:left="0" w:right="29"/>
              <w:jc w:val="right"/>
            </w:pPr>
            <w:r>
              <w:rPr>
                <w:rFonts w:ascii="Times New Roman" w:eastAsia="Times New Roman" w:hAnsi="Times New Roman" w:cs="Times New Roman"/>
                <w:sz w:val="24"/>
              </w:rPr>
              <w:t>150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C4432D0"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bl>
    <w:p w14:paraId="78003A1C"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3164C1C5"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BC233E4"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44D8513"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CF6FC2C"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A350EC2"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083FC19"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026B19D6"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1CAD68B"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3D958E5B"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D830D34" w14:textId="77777777" w:rsidR="00804CFA" w:rsidRDefault="00000000">
            <w:pPr>
              <w:spacing w:after="9" w:line="304" w:lineRule="auto"/>
              <w:ind w:left="0"/>
              <w:jc w:val="center"/>
            </w:pPr>
            <w:r>
              <w:rPr>
                <w:sz w:val="24"/>
              </w:rPr>
              <w:t>購置最低使用年限</w:t>
            </w:r>
          </w:p>
          <w:p w14:paraId="179E5D0F"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7D6C6397" w14:textId="77777777">
        <w:tblPrEx>
          <w:tblCellMar>
            <w:top w:w="0" w:type="dxa"/>
            <w:bottom w:w="0" w:type="dxa"/>
          </w:tblCellMar>
        </w:tblPrEx>
        <w:trPr>
          <w:trHeight w:val="36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6A7AB0"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CF1566D"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8D7F0D"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C4FC082" w14:textId="77777777" w:rsidR="00804CFA" w:rsidRDefault="00000000">
            <w:pPr>
              <w:spacing w:after="13" w:line="314" w:lineRule="auto"/>
              <w:ind w:left="228" w:hanging="199"/>
            </w:pPr>
            <w:r>
              <w:rPr>
                <w:rFonts w:ascii="Times New Roman" w:eastAsia="Times New Roman" w:hAnsi="Times New Roman" w:cs="Times New Roman"/>
                <w:sz w:val="24"/>
              </w:rPr>
              <w:t>2.</w:t>
            </w:r>
            <w:r>
              <w:rPr>
                <w:sz w:val="24"/>
              </w:rPr>
              <w:t>修繕標的：樓梯、出入口、通路、廁所、浴室或臥室等活動空間安裝之固定扶手。</w:t>
            </w:r>
            <w:r>
              <w:rPr>
                <w:rFonts w:ascii="Times New Roman" w:eastAsia="Times New Roman" w:hAnsi="Times New Roman" w:cs="Times New Roman"/>
                <w:sz w:val="24"/>
              </w:rPr>
              <w:t xml:space="preserve"> </w:t>
            </w:r>
          </w:p>
          <w:p w14:paraId="0A990A35" w14:textId="77777777" w:rsidR="00804CFA" w:rsidRDefault="00000000">
            <w:pPr>
              <w:spacing w:after="14" w:line="312" w:lineRule="auto"/>
              <w:ind w:left="228" w:hanging="199"/>
            </w:pPr>
            <w:r>
              <w:rPr>
                <w:rFonts w:ascii="Times New Roman" w:eastAsia="Times New Roman" w:hAnsi="Times New Roman" w:cs="Times New Roman"/>
                <w:sz w:val="24"/>
              </w:rPr>
              <w:t>3.</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2C293D1A" w14:textId="77777777" w:rsidR="00804CFA" w:rsidRDefault="00000000">
            <w:pPr>
              <w:spacing w:after="87"/>
              <w:ind w:left="29"/>
              <w:jc w:val="both"/>
            </w:pPr>
            <w:r>
              <w:rPr>
                <w:rFonts w:ascii="Times New Roman" w:eastAsia="Times New Roman" w:hAnsi="Times New Roman" w:cs="Times New Roman"/>
                <w:sz w:val="24"/>
              </w:rPr>
              <w:t>4.</w:t>
            </w:r>
            <w:r>
              <w:rPr>
                <w:sz w:val="24"/>
              </w:rPr>
              <w:t>適配度評估費用不包含在本組合。</w:t>
            </w:r>
            <w:r>
              <w:rPr>
                <w:rFonts w:ascii="Times New Roman" w:eastAsia="Times New Roman" w:hAnsi="Times New Roman" w:cs="Times New Roman"/>
                <w:sz w:val="24"/>
              </w:rPr>
              <w:t xml:space="preserve"> </w:t>
            </w:r>
          </w:p>
          <w:p w14:paraId="4519E639" w14:textId="77777777" w:rsidR="00804CFA" w:rsidRDefault="00000000">
            <w:pPr>
              <w:ind w:left="228" w:hanging="199"/>
              <w:jc w:val="both"/>
            </w:pPr>
            <w:r>
              <w:rPr>
                <w:rFonts w:ascii="Times New Roman" w:eastAsia="Times New Roman" w:hAnsi="Times New Roman" w:cs="Times New Roman"/>
                <w:sz w:val="24"/>
              </w:rPr>
              <w:t>5.</w:t>
            </w:r>
            <w:r>
              <w:rPr>
                <w:sz w:val="24"/>
              </w:rPr>
              <w:t xml:space="preserve">扶手針對提供握持部位之長度每 </w:t>
            </w:r>
            <w:r>
              <w:rPr>
                <w:rFonts w:ascii="Times New Roman" w:eastAsia="Times New Roman" w:hAnsi="Times New Roman" w:cs="Times New Roman"/>
                <w:sz w:val="24"/>
              </w:rPr>
              <w:t xml:space="preserve">10 </w:t>
            </w:r>
            <w:r>
              <w:rPr>
                <w:sz w:val="24"/>
              </w:rPr>
              <w:t xml:space="preserve">公分補助 </w:t>
            </w:r>
            <w:r>
              <w:rPr>
                <w:rFonts w:ascii="Times New Roman" w:eastAsia="Times New Roman" w:hAnsi="Times New Roman" w:cs="Times New Roman"/>
                <w:sz w:val="24"/>
              </w:rPr>
              <w:t xml:space="preserve">150 </w:t>
            </w:r>
            <w:r>
              <w:rPr>
                <w:sz w:val="24"/>
              </w:rPr>
              <w:t>元。</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DA1FDC0"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A90733D"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2A19F63" w14:textId="77777777" w:rsidR="00804CFA" w:rsidRDefault="00804CFA">
            <w:pPr>
              <w:spacing w:after="160"/>
              <w:ind w:left="0"/>
            </w:pPr>
          </w:p>
        </w:tc>
      </w:tr>
      <w:tr w:rsidR="00804CFA" w14:paraId="178E5991"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23594C3" w14:textId="77777777" w:rsidR="00804CFA" w:rsidRDefault="00000000">
            <w:pPr>
              <w:ind w:left="194"/>
            </w:pPr>
            <w:r>
              <w:rPr>
                <w:rFonts w:ascii="Times New Roman" w:eastAsia="Times New Roman" w:hAnsi="Times New Roman" w:cs="Times New Roman"/>
                <w:sz w:val="24"/>
              </w:rPr>
              <w:t xml:space="preserve">FA02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C98CEE4" w14:textId="77777777" w:rsidR="00804CFA" w:rsidRDefault="00000000">
            <w:pPr>
              <w:ind w:left="29"/>
            </w:pPr>
            <w:r>
              <w:rPr>
                <w:sz w:val="24"/>
              </w:rPr>
              <w:t>居家無障礙設施可動式扶手</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D45B056"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58A8CDC" w14:textId="77777777" w:rsidR="00804CFA" w:rsidRDefault="00000000">
            <w:pPr>
              <w:spacing w:after="17" w:line="307" w:lineRule="auto"/>
              <w:ind w:left="228" w:right="-27" w:hanging="199"/>
            </w:pPr>
            <w:r>
              <w:rPr>
                <w:rFonts w:ascii="Times New Roman" w:eastAsia="Times New Roman" w:hAnsi="Times New Roman" w:cs="Times New Roman"/>
                <w:sz w:val="24"/>
              </w:rPr>
              <w:t>1.</w:t>
            </w:r>
            <w:r>
              <w:rPr>
                <w:sz w:val="24"/>
              </w:rPr>
              <w:t>內容包括：估價、與長照需要者或家人溝通、修繕、使用說明、保固。</w:t>
            </w:r>
          </w:p>
          <w:p w14:paraId="0F4AC7EA"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42E41661" w14:textId="77777777" w:rsidR="00804CFA" w:rsidRDefault="00000000">
            <w:pPr>
              <w:spacing w:after="85"/>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433B4DD2" w14:textId="77777777" w:rsidR="00804CFA" w:rsidRDefault="00000000">
            <w:pPr>
              <w:ind w:left="50"/>
            </w:pPr>
            <w:r>
              <w:rPr>
                <w:rFonts w:ascii="Times New Roman" w:eastAsia="Times New Roman" w:hAnsi="Times New Roman" w:cs="Times New Roman"/>
                <w:sz w:val="24"/>
              </w:rPr>
              <w:t>4.</w:t>
            </w:r>
            <w:r>
              <w:rPr>
                <w:sz w:val="24"/>
              </w:rPr>
              <w:t>本組合係按單支計價。</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5254F2C" w14:textId="77777777" w:rsidR="00804CFA" w:rsidRDefault="00000000">
            <w:pPr>
              <w:spacing w:after="67"/>
              <w:ind w:left="135"/>
              <w:jc w:val="both"/>
            </w:pPr>
            <w:r>
              <w:rPr>
                <w:sz w:val="24"/>
              </w:rPr>
              <w:t>不適用</w:t>
            </w:r>
            <w:r>
              <w:rPr>
                <w:rFonts w:ascii="Times New Roman" w:eastAsia="Times New Roman" w:hAnsi="Times New Roman" w:cs="Times New Roman"/>
                <w:sz w:val="24"/>
              </w:rPr>
              <w:t xml:space="preserve"> </w:t>
            </w:r>
          </w:p>
          <w:p w14:paraId="135B3BAE" w14:textId="77777777" w:rsidR="00804CFA" w:rsidRDefault="00000000">
            <w:pPr>
              <w:ind w:left="-29"/>
            </w:pP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E0D3CE2" w14:textId="77777777" w:rsidR="00804CFA" w:rsidRDefault="00000000">
            <w:pPr>
              <w:ind w:left="0" w:right="29"/>
              <w:jc w:val="right"/>
            </w:pPr>
            <w:r>
              <w:rPr>
                <w:rFonts w:ascii="Times New Roman" w:eastAsia="Times New Roman" w:hAnsi="Times New Roman" w:cs="Times New Roman"/>
                <w:sz w:val="24"/>
              </w:rPr>
              <w:t>3,600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CE56632"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254DF91A" w14:textId="77777777">
        <w:tblPrEx>
          <w:tblCellMar>
            <w:top w:w="0" w:type="dxa"/>
            <w:bottom w:w="0" w:type="dxa"/>
          </w:tblCellMar>
        </w:tblPrEx>
        <w:trPr>
          <w:trHeight w:val="12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B0EDB81" w14:textId="77777777" w:rsidR="00804CFA" w:rsidRDefault="00000000">
            <w:pPr>
              <w:ind w:left="194"/>
            </w:pPr>
            <w:r>
              <w:rPr>
                <w:rFonts w:ascii="Times New Roman" w:eastAsia="Times New Roman" w:hAnsi="Times New Roman" w:cs="Times New Roman"/>
                <w:sz w:val="24"/>
              </w:rPr>
              <w:t xml:space="preserve">FA03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407B6D0" w14:textId="77777777" w:rsidR="00804CFA" w:rsidRDefault="00000000">
            <w:pPr>
              <w:spacing w:after="5" w:line="307" w:lineRule="auto"/>
              <w:ind w:left="29"/>
            </w:pPr>
            <w:r>
              <w:rPr>
                <w:sz w:val="24"/>
              </w:rPr>
              <w:t>居家無障礙設施非固定式斜坡板</w:t>
            </w:r>
          </w:p>
          <w:p w14:paraId="06FCFFF7" w14:textId="77777777" w:rsidR="00804CFA" w:rsidRDefault="00000000">
            <w:pPr>
              <w:ind w:left="29"/>
            </w:pP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2F45543"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val="restart"/>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277BD76" w14:textId="77777777" w:rsidR="00804CFA" w:rsidRDefault="00000000">
            <w:pPr>
              <w:numPr>
                <w:ilvl w:val="0"/>
                <w:numId w:val="4"/>
              </w:numPr>
              <w:spacing w:after="16" w:line="314" w:lineRule="auto"/>
              <w:ind w:left="273" w:hanging="230"/>
            </w:pPr>
            <w:r>
              <w:rPr>
                <w:sz w:val="24"/>
              </w:rPr>
              <w:t>內容包括：輔具、輔具選用建議、使用說明、輔具各項尺寸調整配置、諮詢等服務。</w:t>
            </w:r>
            <w:r>
              <w:rPr>
                <w:rFonts w:ascii="Times New Roman" w:eastAsia="Times New Roman" w:hAnsi="Times New Roman" w:cs="Times New Roman"/>
                <w:sz w:val="24"/>
              </w:rPr>
              <w:t xml:space="preserve"> </w:t>
            </w:r>
          </w:p>
          <w:p w14:paraId="26AC34B5" w14:textId="77777777" w:rsidR="00804CFA" w:rsidRDefault="00000000">
            <w:pPr>
              <w:numPr>
                <w:ilvl w:val="0"/>
                <w:numId w:val="4"/>
              </w:numPr>
              <w:spacing w:after="16" w:line="314" w:lineRule="auto"/>
              <w:ind w:left="273" w:hanging="230"/>
            </w:pPr>
            <w:r>
              <w:rPr>
                <w:sz w:val="24"/>
              </w:rPr>
              <w:t>輔具適配度評估應由輔具評估人員出具評估報告，判定為本輔具需要者，始得給付。</w:t>
            </w:r>
            <w:r>
              <w:rPr>
                <w:rFonts w:ascii="Times New Roman" w:eastAsia="Times New Roman" w:hAnsi="Times New Roman" w:cs="Times New Roman"/>
                <w:sz w:val="24"/>
              </w:rPr>
              <w:t xml:space="preserve"> </w:t>
            </w:r>
          </w:p>
          <w:p w14:paraId="376EB941" w14:textId="77777777" w:rsidR="00804CFA" w:rsidRDefault="00000000">
            <w:pPr>
              <w:numPr>
                <w:ilvl w:val="0"/>
                <w:numId w:val="4"/>
              </w:numPr>
              <w:spacing w:after="91"/>
              <w:ind w:left="273" w:hanging="230"/>
            </w:pPr>
            <w:r>
              <w:rPr>
                <w:sz w:val="24"/>
              </w:rPr>
              <w:lastRenderedPageBreak/>
              <w:t>適配度評估費用不包含在本組合。</w:t>
            </w:r>
            <w:r>
              <w:rPr>
                <w:rFonts w:ascii="Times New Roman" w:eastAsia="Times New Roman" w:hAnsi="Times New Roman" w:cs="Times New Roman"/>
                <w:sz w:val="24"/>
              </w:rPr>
              <w:t xml:space="preserve"> </w:t>
            </w:r>
          </w:p>
          <w:p w14:paraId="2DC5C09D" w14:textId="77777777" w:rsidR="00804CFA" w:rsidRDefault="00000000">
            <w:pPr>
              <w:numPr>
                <w:ilvl w:val="0"/>
                <w:numId w:val="4"/>
              </w:numPr>
              <w:ind w:left="273" w:hanging="230"/>
            </w:pPr>
            <w:r>
              <w:rPr>
                <w:sz w:val="24"/>
              </w:rPr>
              <w:t>規格或功能規範</w:t>
            </w:r>
            <w:r>
              <w:rPr>
                <w:rFonts w:ascii="細明體" w:eastAsia="細明體" w:hAnsi="細明體" w:cs="細明體"/>
                <w:sz w:val="24"/>
              </w:rPr>
              <w:t>：</w:t>
            </w:r>
            <w:r>
              <w:rPr>
                <w:sz w:val="24"/>
              </w:rPr>
              <w:t xml:space="preserve">「非固定式斜坡板」係指可任意移動之斜坡板，分成 </w:t>
            </w:r>
            <w:r>
              <w:rPr>
                <w:rFonts w:ascii="Times New Roman" w:eastAsia="Times New Roman" w:hAnsi="Times New Roman" w:cs="Times New Roman"/>
                <w:sz w:val="24"/>
              </w:rPr>
              <w:t>A</w:t>
            </w:r>
            <w:r>
              <w:rPr>
                <w:sz w:val="24"/>
              </w:rPr>
              <w:t>、</w:t>
            </w:r>
            <w:r>
              <w:rPr>
                <w:rFonts w:ascii="Times New Roman" w:eastAsia="Times New Roman" w:hAnsi="Times New Roman" w:cs="Times New Roman"/>
                <w:sz w:val="24"/>
              </w:rPr>
              <w:t>B</w:t>
            </w:r>
            <w:r>
              <w:rPr>
                <w:sz w:val="24"/>
              </w:rPr>
              <w:t>、</w:t>
            </w:r>
            <w:r>
              <w:rPr>
                <w:rFonts w:ascii="Times New Roman" w:eastAsia="Times New Roman" w:hAnsi="Times New Roman" w:cs="Times New Roman"/>
                <w:sz w:val="24"/>
              </w:rPr>
              <w:t xml:space="preserve">C </w:t>
            </w:r>
            <w:r>
              <w:rPr>
                <w:sz w:val="24"/>
              </w:rPr>
              <w:t>三款：</w:t>
            </w:r>
            <w:r>
              <w:rPr>
                <w:rFonts w:ascii="Times New Roman" w:eastAsia="Times New Roman" w:hAnsi="Times New Roman" w:cs="Times New Roman"/>
                <w:sz w:val="24"/>
              </w:rPr>
              <w:t xml:space="preserve">A </w:t>
            </w:r>
            <w:r>
              <w:rPr>
                <w:sz w:val="24"/>
              </w:rPr>
              <w:t xml:space="preserve">款為非輕量化材質，不具可收折及攜帶功能或長度超過 </w:t>
            </w:r>
            <w:r>
              <w:rPr>
                <w:rFonts w:ascii="Times New Roman" w:eastAsia="Times New Roman" w:hAnsi="Times New Roman" w:cs="Times New Roman"/>
                <w:sz w:val="24"/>
              </w:rPr>
              <w:t xml:space="preserve">30 </w:t>
            </w:r>
            <w:r>
              <w:rPr>
                <w:sz w:val="24"/>
              </w:rPr>
              <w:t>公分之攜帶式輕量化斜坡版；</w:t>
            </w:r>
            <w:r>
              <w:rPr>
                <w:rFonts w:ascii="Times New Roman" w:eastAsia="Times New Roman" w:hAnsi="Times New Roman" w:cs="Times New Roman"/>
                <w:sz w:val="24"/>
              </w:rPr>
              <w:t xml:space="preserve">B </w:t>
            </w:r>
            <w:r>
              <w:rPr>
                <w:sz w:val="24"/>
              </w:rPr>
              <w:t xml:space="preserve">款為輕量化材質，具可收折及攜帶功能，長度超過 </w:t>
            </w:r>
            <w:r>
              <w:rPr>
                <w:rFonts w:ascii="Times New Roman" w:eastAsia="Times New Roman" w:hAnsi="Times New Roman" w:cs="Times New Roman"/>
                <w:sz w:val="24"/>
              </w:rPr>
              <w:t xml:space="preserve">90 </w:t>
            </w:r>
            <w:r>
              <w:rPr>
                <w:sz w:val="24"/>
              </w:rPr>
              <w:t>公分；</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67B2440" w14:textId="77777777" w:rsidR="00804CFA" w:rsidRDefault="00000000">
            <w:pPr>
              <w:ind w:left="135"/>
              <w:jc w:val="both"/>
            </w:pPr>
            <w:r>
              <w:rPr>
                <w:sz w:val="24"/>
              </w:rPr>
              <w:lastRenderedPageBreak/>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D2A5D3B" w14:textId="77777777" w:rsidR="00804CFA" w:rsidRDefault="00000000">
            <w:pPr>
              <w:ind w:left="0" w:right="29"/>
              <w:jc w:val="right"/>
            </w:pPr>
            <w:r>
              <w:rPr>
                <w:rFonts w:ascii="Times New Roman" w:eastAsia="Times New Roman" w:hAnsi="Times New Roman" w:cs="Times New Roman"/>
                <w:sz w:val="24"/>
              </w:rPr>
              <w:t>3,500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D4759D5"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1DBB6EE5" w14:textId="77777777">
        <w:tblPrEx>
          <w:tblCellMar>
            <w:top w:w="0" w:type="dxa"/>
            <w:bottom w:w="0" w:type="dxa"/>
          </w:tblCellMar>
        </w:tblPrEx>
        <w:trPr>
          <w:trHeight w:val="12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B5A212E" w14:textId="77777777" w:rsidR="00804CFA" w:rsidRDefault="00000000">
            <w:pPr>
              <w:ind w:left="194"/>
            </w:pPr>
            <w:r>
              <w:rPr>
                <w:rFonts w:ascii="Times New Roman" w:eastAsia="Times New Roman" w:hAnsi="Times New Roman" w:cs="Times New Roman"/>
                <w:sz w:val="24"/>
              </w:rPr>
              <w:t xml:space="preserve">FA04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BB7A72C" w14:textId="77777777" w:rsidR="00804CFA" w:rsidRDefault="00000000">
            <w:pPr>
              <w:spacing w:after="7" w:line="307" w:lineRule="auto"/>
              <w:ind w:left="29"/>
            </w:pPr>
            <w:r>
              <w:rPr>
                <w:sz w:val="24"/>
              </w:rPr>
              <w:t>居家無障礙設施非固定式斜坡板</w:t>
            </w:r>
          </w:p>
          <w:p w14:paraId="1F950513" w14:textId="77777777" w:rsidR="00804CFA" w:rsidRDefault="00000000">
            <w:pPr>
              <w:ind w:left="29"/>
            </w:pP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2F06552"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B6BD634"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3055373"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E5F0BFC" w14:textId="77777777" w:rsidR="00804CFA" w:rsidRDefault="00000000">
            <w:pPr>
              <w:ind w:left="0" w:right="29"/>
              <w:jc w:val="right"/>
            </w:pPr>
            <w:r>
              <w:rPr>
                <w:rFonts w:ascii="Times New Roman" w:eastAsia="Times New Roman" w:hAnsi="Times New Roman" w:cs="Times New Roman"/>
                <w:sz w:val="24"/>
              </w:rPr>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F5BBF02"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0DB13F3C" w14:textId="77777777">
        <w:tblPrEx>
          <w:tblCellMar>
            <w:top w:w="0" w:type="dxa"/>
            <w:bottom w:w="0" w:type="dxa"/>
          </w:tblCellMar>
        </w:tblPrEx>
        <w:trPr>
          <w:trHeight w:val="3193"/>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A99FF63" w14:textId="77777777" w:rsidR="00804CFA" w:rsidRDefault="00000000">
            <w:pPr>
              <w:ind w:left="194"/>
            </w:pPr>
            <w:r>
              <w:rPr>
                <w:rFonts w:ascii="Times New Roman" w:eastAsia="Times New Roman" w:hAnsi="Times New Roman" w:cs="Times New Roman"/>
                <w:sz w:val="24"/>
              </w:rPr>
              <w:lastRenderedPageBreak/>
              <w:t xml:space="preserve">FA05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0E75BA5" w14:textId="77777777" w:rsidR="00804CFA" w:rsidRDefault="00000000">
            <w:pPr>
              <w:spacing w:after="8" w:line="307" w:lineRule="auto"/>
              <w:ind w:left="29"/>
            </w:pPr>
            <w:r>
              <w:rPr>
                <w:sz w:val="24"/>
              </w:rPr>
              <w:t>居家無障礙設施非固定式斜坡板</w:t>
            </w:r>
          </w:p>
          <w:p w14:paraId="06B3AB40" w14:textId="77777777" w:rsidR="00804CFA" w:rsidRDefault="00000000">
            <w:pPr>
              <w:ind w:left="29"/>
            </w:pPr>
            <w:r>
              <w:rPr>
                <w:rFonts w:ascii="Times New Roman" w:eastAsia="Times New Roman" w:hAnsi="Times New Roman" w:cs="Times New Roman"/>
                <w:sz w:val="24"/>
              </w:rPr>
              <w:t xml:space="preserve">C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5BD75B7"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vMerge/>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059C18D" w14:textId="77777777" w:rsidR="00804CFA" w:rsidRDefault="00804CFA">
            <w:pPr>
              <w:spacing w:after="160"/>
              <w:ind w:left="0"/>
            </w:pP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E63106B"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979BCAD" w14:textId="77777777" w:rsidR="00804CFA" w:rsidRDefault="00000000">
            <w:pPr>
              <w:ind w:left="0" w:right="29"/>
              <w:jc w:val="right"/>
            </w:pPr>
            <w:r>
              <w:rPr>
                <w:rFonts w:ascii="Times New Roman" w:eastAsia="Times New Roman" w:hAnsi="Times New Roman" w:cs="Times New Roman"/>
                <w:sz w:val="24"/>
              </w:rPr>
              <w:t>10,000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E481096"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bl>
    <w:p w14:paraId="63D3941F"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2ABCF0E9"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6E6535C"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D18D20F"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C3F3091"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F36D71B" w14:textId="77777777" w:rsidR="00804CFA" w:rsidRDefault="00000000">
            <w:pPr>
              <w:ind w:left="19"/>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5E71C00"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2E29E2C6"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7ED974E"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10D248DB"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E41B1E7" w14:textId="77777777" w:rsidR="00804CFA" w:rsidRDefault="00000000">
            <w:pPr>
              <w:spacing w:after="9" w:line="304" w:lineRule="auto"/>
              <w:ind w:left="0"/>
              <w:jc w:val="center"/>
            </w:pPr>
            <w:r>
              <w:rPr>
                <w:sz w:val="24"/>
              </w:rPr>
              <w:t>購置最低使用年限</w:t>
            </w:r>
          </w:p>
          <w:p w14:paraId="6952DB88"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28DD9DEE" w14:textId="77777777">
        <w:tblPrEx>
          <w:tblCellMar>
            <w:top w:w="0" w:type="dxa"/>
            <w:bottom w:w="0" w:type="dxa"/>
          </w:tblCellMar>
        </w:tblPrEx>
        <w:trPr>
          <w:trHeight w:val="12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D72E1D4"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B4E4AEC"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59D0F75"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566DF89" w14:textId="77777777" w:rsidR="00804CFA" w:rsidRDefault="00000000">
            <w:pPr>
              <w:ind w:left="274" w:right="10"/>
              <w:jc w:val="both"/>
            </w:pPr>
            <w:r>
              <w:rPr>
                <w:rFonts w:ascii="Times New Roman" w:eastAsia="Times New Roman" w:hAnsi="Times New Roman" w:cs="Times New Roman"/>
                <w:sz w:val="24"/>
              </w:rPr>
              <w:t xml:space="preserve">C </w:t>
            </w:r>
            <w:r>
              <w:rPr>
                <w:sz w:val="24"/>
              </w:rPr>
              <w:t xml:space="preserve">款為輕量化材質，具可收折及攜帶功能，長度超過 </w:t>
            </w:r>
            <w:r>
              <w:rPr>
                <w:rFonts w:ascii="Times New Roman" w:eastAsia="Times New Roman" w:hAnsi="Times New Roman" w:cs="Times New Roman"/>
                <w:sz w:val="24"/>
              </w:rPr>
              <w:t xml:space="preserve">120 </w:t>
            </w:r>
            <w:r>
              <w:rPr>
                <w:sz w:val="24"/>
              </w:rPr>
              <w:t xml:space="preserve">公分，且荷重能力達 </w:t>
            </w:r>
            <w:r>
              <w:rPr>
                <w:rFonts w:ascii="Times New Roman" w:eastAsia="Times New Roman" w:hAnsi="Times New Roman" w:cs="Times New Roman"/>
                <w:sz w:val="24"/>
              </w:rPr>
              <w:t xml:space="preserve">180 </w:t>
            </w:r>
            <w:r>
              <w:rPr>
                <w:sz w:val="24"/>
              </w:rPr>
              <w:t>公斤以上。</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69A5120"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92727F9"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E352BCA" w14:textId="77777777" w:rsidR="00804CFA" w:rsidRDefault="00804CFA">
            <w:pPr>
              <w:spacing w:after="160"/>
              <w:ind w:left="0"/>
            </w:pPr>
          </w:p>
        </w:tc>
      </w:tr>
      <w:tr w:rsidR="00804CFA" w14:paraId="71FC34A6" w14:textId="77777777">
        <w:tblPrEx>
          <w:tblCellMar>
            <w:top w:w="0" w:type="dxa"/>
            <w:bottom w:w="0" w:type="dxa"/>
          </w:tblCellMar>
        </w:tblPrEx>
        <w:trPr>
          <w:trHeight w:val="52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9007A1E" w14:textId="77777777" w:rsidR="00804CFA" w:rsidRDefault="00000000">
            <w:pPr>
              <w:ind w:left="194"/>
            </w:pPr>
            <w:r>
              <w:rPr>
                <w:rFonts w:ascii="Times New Roman" w:eastAsia="Times New Roman" w:hAnsi="Times New Roman" w:cs="Times New Roman"/>
                <w:sz w:val="24"/>
              </w:rPr>
              <w:t xml:space="preserve">FA06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259B5C2" w14:textId="77777777" w:rsidR="00804CFA" w:rsidRDefault="00000000">
            <w:pPr>
              <w:ind w:left="29"/>
            </w:pPr>
            <w:r>
              <w:rPr>
                <w:sz w:val="24"/>
              </w:rPr>
              <w:t>居家無障礙設施固定式斜坡道</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69E7352"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7BAF233" w14:textId="77777777" w:rsidR="00804CFA" w:rsidRDefault="00000000">
            <w:pPr>
              <w:spacing w:after="10"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69EA5E19" w14:textId="77777777" w:rsidR="00804CFA" w:rsidRDefault="00000000">
            <w:pPr>
              <w:spacing w:after="10" w:line="314"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5F28E189" w14:textId="77777777" w:rsidR="00804CFA" w:rsidRDefault="00000000">
            <w:pPr>
              <w:spacing w:after="88"/>
              <w:ind w:left="29"/>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3E6139A8" w14:textId="77777777" w:rsidR="00804CFA" w:rsidRDefault="00000000">
            <w:pPr>
              <w:spacing w:line="314" w:lineRule="auto"/>
              <w:ind w:left="228" w:hanging="199"/>
            </w:pPr>
            <w:r>
              <w:rPr>
                <w:rFonts w:ascii="Times New Roman" w:eastAsia="Times New Roman" w:hAnsi="Times New Roman" w:cs="Times New Roman"/>
                <w:sz w:val="24"/>
              </w:rPr>
              <w:t>4.</w:t>
            </w:r>
            <w:r>
              <w:rPr>
                <w:sz w:val="24"/>
              </w:rPr>
              <w:t xml:space="preserve">修繕標的：「固定式斜坡道」係指固定於地面無法移動之斜坡，且材質須為金屬材質或泥做工程，鋪面應有防滑功能且長度達 </w:t>
            </w:r>
            <w:r>
              <w:rPr>
                <w:rFonts w:ascii="Times New Roman" w:eastAsia="Times New Roman" w:hAnsi="Times New Roman" w:cs="Times New Roman"/>
                <w:sz w:val="24"/>
              </w:rPr>
              <w:t xml:space="preserve">150 </w:t>
            </w:r>
            <w:r>
              <w:rPr>
                <w:sz w:val="24"/>
              </w:rPr>
              <w:t>公分以上。</w:t>
            </w:r>
            <w:r>
              <w:rPr>
                <w:rFonts w:ascii="Times New Roman" w:eastAsia="Times New Roman" w:hAnsi="Times New Roman" w:cs="Times New Roman"/>
                <w:sz w:val="24"/>
              </w:rPr>
              <w:t xml:space="preserve"> </w:t>
            </w:r>
          </w:p>
          <w:p w14:paraId="32EDC9A8" w14:textId="77777777" w:rsidR="00804CFA" w:rsidRDefault="00000000">
            <w:pPr>
              <w:ind w:left="50"/>
            </w:pP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75E13E3"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F2DCDD9" w14:textId="77777777" w:rsidR="00804CFA" w:rsidRDefault="00000000">
            <w:pPr>
              <w:ind w:left="0" w:right="10"/>
              <w:jc w:val="right"/>
            </w:pPr>
            <w:r>
              <w:rPr>
                <w:rFonts w:ascii="Times New Roman" w:eastAsia="Times New Roman" w:hAnsi="Times New Roman" w:cs="Times New Roman"/>
                <w:sz w:val="24"/>
              </w:rPr>
              <w:t>10,000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B3EC444"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026F765D" w14:textId="77777777">
        <w:tblPrEx>
          <w:tblCellMar>
            <w:top w:w="0" w:type="dxa"/>
            <w:bottom w:w="0" w:type="dxa"/>
          </w:tblCellMar>
        </w:tblPrEx>
        <w:trPr>
          <w:trHeight w:val="52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37CBD3C" w14:textId="77777777" w:rsidR="00804CFA" w:rsidRDefault="00000000">
            <w:pPr>
              <w:ind w:left="194"/>
            </w:pPr>
            <w:r>
              <w:rPr>
                <w:rFonts w:ascii="Times New Roman" w:eastAsia="Times New Roman" w:hAnsi="Times New Roman" w:cs="Times New Roman"/>
                <w:sz w:val="24"/>
              </w:rPr>
              <w:lastRenderedPageBreak/>
              <w:t xml:space="preserve">FA07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374AD72" w14:textId="77777777" w:rsidR="00804CFA" w:rsidRDefault="00000000">
            <w:pPr>
              <w:ind w:left="29"/>
            </w:pPr>
            <w:r>
              <w:rPr>
                <w:sz w:val="24"/>
              </w:rPr>
              <w:t>居家無障礙設施架高式和式地板拆除</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E2EB19F"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0611E57"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08D5D9EF" w14:textId="77777777" w:rsidR="00804CFA" w:rsidRDefault="00000000">
            <w:pPr>
              <w:spacing w:after="13" w:line="312"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0F164FA3" w14:textId="77777777" w:rsidR="00804CFA" w:rsidRDefault="00000000">
            <w:pPr>
              <w:spacing w:after="88"/>
              <w:ind w:left="29"/>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65F9E153" w14:textId="77777777" w:rsidR="00804CFA" w:rsidRDefault="00000000">
            <w:pPr>
              <w:ind w:left="228" w:hanging="199"/>
            </w:pPr>
            <w:r>
              <w:rPr>
                <w:rFonts w:ascii="Times New Roman" w:eastAsia="Times New Roman" w:hAnsi="Times New Roman" w:cs="Times New Roman"/>
                <w:sz w:val="24"/>
              </w:rPr>
              <w:t>4.</w:t>
            </w:r>
            <w:r>
              <w:rPr>
                <w:sz w:val="24"/>
              </w:rPr>
              <w:t>修繕標的：消除出入口、通路、臥室、廁所、浴室等生活空間地面局部高低差所進行之修繕，及浴室去除門檻伴隨的截水溝工程，不包含升降設備等藉由動力來消除高低差機器的工程。</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E462770"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463B7F3" w14:textId="77777777" w:rsidR="00804CFA" w:rsidRDefault="00000000">
            <w:pPr>
              <w:ind w:left="0" w:right="10"/>
              <w:jc w:val="right"/>
            </w:pPr>
            <w:r>
              <w:rPr>
                <w:rFonts w:ascii="Times New Roman" w:eastAsia="Times New Roman" w:hAnsi="Times New Roman" w:cs="Times New Roman"/>
                <w:sz w:val="24"/>
              </w:rPr>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094AAF7"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411D5160" w14:textId="77777777">
        <w:tblPrEx>
          <w:tblCellMar>
            <w:top w:w="0" w:type="dxa"/>
            <w:bottom w:w="0" w:type="dxa"/>
          </w:tblCellMar>
        </w:tblPrEx>
        <w:trPr>
          <w:trHeight w:val="504"/>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091C7CD8" w14:textId="77777777" w:rsidR="00804CFA" w:rsidRDefault="00000000">
            <w:pPr>
              <w:ind w:left="194"/>
            </w:pPr>
            <w:r>
              <w:rPr>
                <w:rFonts w:ascii="Times New Roman" w:eastAsia="Times New Roman" w:hAnsi="Times New Roman" w:cs="Times New Roman"/>
                <w:sz w:val="24"/>
              </w:rPr>
              <w:t xml:space="preserve">FA08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24EE20A5" w14:textId="77777777" w:rsidR="00804CFA" w:rsidRDefault="00000000">
            <w:pPr>
              <w:ind w:left="29"/>
              <w:jc w:val="both"/>
            </w:pPr>
            <w:r>
              <w:rPr>
                <w:sz w:val="24"/>
              </w:rPr>
              <w:t>居家無障礙設施</w:t>
            </w:r>
            <w:r>
              <w:rPr>
                <w:rFonts w:ascii="Times New Roman" w:eastAsia="Times New Roman" w:hAnsi="Times New Roman" w:cs="Times New Roman"/>
                <w:sz w:val="24"/>
              </w:rPr>
              <w:t>-</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5E6730EC"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37CCBA45" w14:textId="77777777" w:rsidR="00804CFA" w:rsidRDefault="00000000">
            <w:pPr>
              <w:ind w:left="29"/>
              <w:jc w:val="both"/>
            </w:pPr>
            <w:r>
              <w:rPr>
                <w:rFonts w:ascii="Times New Roman" w:eastAsia="Times New Roman" w:hAnsi="Times New Roman" w:cs="Times New Roman"/>
                <w:sz w:val="24"/>
              </w:rPr>
              <w:t>1.</w:t>
            </w:r>
            <w:r>
              <w:rPr>
                <w:sz w:val="24"/>
              </w:rPr>
              <w:t>內容包括：修繕細節說明及施工</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4412B3D8"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1C8A49F3" w14:textId="77777777" w:rsidR="00804CFA" w:rsidRDefault="00000000">
            <w:pPr>
              <w:ind w:left="0" w:right="10"/>
              <w:jc w:val="right"/>
            </w:pPr>
            <w:r>
              <w:rPr>
                <w:rFonts w:ascii="Times New Roman" w:eastAsia="Times New Roman" w:hAnsi="Times New Roman" w:cs="Times New Roman"/>
                <w:sz w:val="24"/>
              </w:rPr>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0043B903"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3</w:t>
            </w:r>
          </w:p>
        </w:tc>
      </w:tr>
    </w:tbl>
    <w:p w14:paraId="1CC7ACF1"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6A4BA99F"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3424BFB"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1699907"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B2067E7"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453ED1E6"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6073B40"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2E78BFCC"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6962BBC4"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0BCA330F"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67158CA8" w14:textId="77777777" w:rsidR="00804CFA" w:rsidRDefault="00000000">
            <w:pPr>
              <w:spacing w:after="9" w:line="304" w:lineRule="auto"/>
              <w:ind w:left="0"/>
              <w:jc w:val="center"/>
            </w:pPr>
            <w:r>
              <w:rPr>
                <w:sz w:val="24"/>
              </w:rPr>
              <w:t>購置最低使用年限</w:t>
            </w:r>
          </w:p>
          <w:p w14:paraId="40C1EA70"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0E8B6B9D" w14:textId="77777777">
        <w:tblPrEx>
          <w:tblCellMar>
            <w:top w:w="0" w:type="dxa"/>
            <w:bottom w:w="0" w:type="dxa"/>
          </w:tblCellMar>
        </w:tblPrEx>
        <w:trPr>
          <w:trHeight w:val="44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73B717EB"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521D866F" w14:textId="77777777" w:rsidR="00804CFA" w:rsidRDefault="00000000">
            <w:pPr>
              <w:ind w:left="29"/>
              <w:jc w:val="both"/>
            </w:pPr>
            <w:r>
              <w:rPr>
                <w:sz w:val="24"/>
              </w:rPr>
              <w:t>反光貼條或消光</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51BB3819"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66406E1" w14:textId="77777777" w:rsidR="00804CFA" w:rsidRDefault="00000000">
            <w:pPr>
              <w:spacing w:after="1" w:line="324" w:lineRule="auto"/>
              <w:ind w:left="228"/>
            </w:pPr>
            <w:r>
              <w:rPr>
                <w:sz w:val="24"/>
              </w:rPr>
              <w:t>圖、估價、與長照需要者或家人溝通、修繕、保固。</w:t>
            </w:r>
            <w:r>
              <w:rPr>
                <w:rFonts w:ascii="Times New Roman" w:eastAsia="Times New Roman" w:hAnsi="Times New Roman" w:cs="Times New Roman"/>
                <w:sz w:val="24"/>
              </w:rPr>
              <w:t xml:space="preserve"> </w:t>
            </w:r>
          </w:p>
          <w:p w14:paraId="16689984" w14:textId="77777777" w:rsidR="00804CFA" w:rsidRDefault="00000000">
            <w:pPr>
              <w:spacing w:after="10" w:line="314"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45D62423" w14:textId="77777777" w:rsidR="00804CFA" w:rsidRDefault="00000000">
            <w:pPr>
              <w:spacing w:after="88"/>
              <w:ind w:left="29"/>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43351B9F" w14:textId="77777777" w:rsidR="00804CFA" w:rsidRDefault="00000000">
            <w:pPr>
              <w:spacing w:after="8" w:line="316" w:lineRule="auto"/>
              <w:ind w:left="228" w:hanging="199"/>
            </w:pPr>
            <w:r>
              <w:rPr>
                <w:rFonts w:ascii="Times New Roman" w:eastAsia="Times New Roman" w:hAnsi="Times New Roman" w:cs="Times New Roman"/>
                <w:sz w:val="24"/>
              </w:rPr>
              <w:t>4..</w:t>
            </w:r>
            <w:r>
              <w:rPr>
                <w:sz w:val="24"/>
              </w:rPr>
              <w:t>修繕標的：樓梯、通路、浴室、廁所或臥房等之地面鋪設穩定且固定止</w:t>
            </w:r>
            <w:r>
              <w:rPr>
                <w:rFonts w:ascii="Times New Roman" w:eastAsia="Times New Roman" w:hAnsi="Times New Roman" w:cs="Times New Roman"/>
                <w:sz w:val="24"/>
              </w:rPr>
              <w:t>(</w:t>
            </w:r>
            <w:r>
              <w:rPr>
                <w:sz w:val="24"/>
              </w:rPr>
              <w:t>防</w:t>
            </w:r>
            <w:r>
              <w:rPr>
                <w:rFonts w:ascii="Times New Roman" w:eastAsia="Times New Roman" w:hAnsi="Times New Roman" w:cs="Times New Roman"/>
                <w:sz w:val="24"/>
              </w:rPr>
              <w:t>)</w:t>
            </w:r>
            <w:r>
              <w:rPr>
                <w:sz w:val="24"/>
              </w:rPr>
              <w:t>滑材質地面、反光貼條及消光處理、地面改裝伴隨的修補工程。</w:t>
            </w:r>
            <w:r>
              <w:rPr>
                <w:rFonts w:ascii="Times New Roman" w:eastAsia="Times New Roman" w:hAnsi="Times New Roman" w:cs="Times New Roman"/>
                <w:sz w:val="24"/>
              </w:rPr>
              <w:t xml:space="preserve"> </w:t>
            </w:r>
          </w:p>
          <w:p w14:paraId="6771727C" w14:textId="77777777" w:rsidR="00804CFA" w:rsidRDefault="00000000">
            <w:pPr>
              <w:ind w:left="50"/>
            </w:pPr>
            <w:r>
              <w:rPr>
                <w:rFonts w:ascii="Times New Roman" w:eastAsia="Times New Roman" w:hAnsi="Times New Roman" w:cs="Times New Roman"/>
                <w:sz w:val="24"/>
              </w:rPr>
              <w:t>5.</w:t>
            </w:r>
            <w:r>
              <w:rPr>
                <w:sz w:val="24"/>
              </w:rPr>
              <w:t>本組合係單處計價。</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0641E314"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28B13C8D"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26CAF3C" w14:textId="77777777" w:rsidR="00804CFA" w:rsidRDefault="00804CFA">
            <w:pPr>
              <w:spacing w:after="160"/>
              <w:ind w:left="0"/>
            </w:pPr>
          </w:p>
        </w:tc>
      </w:tr>
      <w:tr w:rsidR="00804CFA" w14:paraId="26843079" w14:textId="77777777">
        <w:tblPrEx>
          <w:tblCellMar>
            <w:top w:w="0" w:type="dxa"/>
            <w:bottom w:w="0" w:type="dxa"/>
          </w:tblCellMar>
        </w:tblPrEx>
        <w:trPr>
          <w:trHeight w:val="32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5AC1F35" w14:textId="77777777" w:rsidR="00804CFA" w:rsidRDefault="00000000">
            <w:pPr>
              <w:ind w:left="194"/>
            </w:pPr>
            <w:r>
              <w:rPr>
                <w:rFonts w:ascii="Times New Roman" w:eastAsia="Times New Roman" w:hAnsi="Times New Roman" w:cs="Times New Roman"/>
                <w:sz w:val="24"/>
              </w:rPr>
              <w:lastRenderedPageBreak/>
              <w:t xml:space="preserve">FA09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0735FE70" w14:textId="77777777" w:rsidR="00804CFA" w:rsidRDefault="00000000">
            <w:pPr>
              <w:ind w:left="29"/>
            </w:pPr>
            <w:r>
              <w:rPr>
                <w:sz w:val="24"/>
              </w:rPr>
              <w:t>居家無障礙設施隔間</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D6EBB6C"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5C18E291"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41B8C7B1"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68D1A42B" w14:textId="77777777" w:rsidR="00804CFA" w:rsidRDefault="00000000">
            <w:pPr>
              <w:spacing w:after="84"/>
              <w:ind w:left="29"/>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4D9401C7" w14:textId="77777777" w:rsidR="00804CFA" w:rsidRDefault="00000000">
            <w:pPr>
              <w:ind w:left="29" w:right="-34"/>
              <w:jc w:val="both"/>
            </w:pPr>
            <w:r>
              <w:rPr>
                <w:rFonts w:ascii="Times New Roman" w:eastAsia="Times New Roman" w:hAnsi="Times New Roman" w:cs="Times New Roman"/>
                <w:sz w:val="24"/>
              </w:rPr>
              <w:t>4.</w:t>
            </w:r>
            <w:r>
              <w:rPr>
                <w:sz w:val="24"/>
              </w:rPr>
              <w:t xml:space="preserve">隔間以牆面每平方公尺補助 </w:t>
            </w:r>
            <w:r>
              <w:rPr>
                <w:rFonts w:ascii="Times New Roman" w:eastAsia="Times New Roman" w:hAnsi="Times New Roman" w:cs="Times New Roman"/>
                <w:sz w:val="24"/>
              </w:rPr>
              <w:t xml:space="preserve">600 </w:t>
            </w:r>
            <w:r>
              <w:rPr>
                <w:sz w:val="24"/>
              </w:rPr>
              <w:t>元。</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4215084F" w14:textId="77777777" w:rsidR="00804CFA" w:rsidRDefault="00000000">
            <w:pPr>
              <w:spacing w:after="2532"/>
              <w:ind w:left="135"/>
              <w:jc w:val="both"/>
            </w:pPr>
            <w:r>
              <w:rPr>
                <w:sz w:val="24"/>
              </w:rPr>
              <w:t>不適用</w:t>
            </w:r>
            <w:r>
              <w:rPr>
                <w:rFonts w:ascii="Times New Roman" w:eastAsia="Times New Roman" w:hAnsi="Times New Roman" w:cs="Times New Roman"/>
                <w:sz w:val="24"/>
              </w:rPr>
              <w:t xml:space="preserve"> </w:t>
            </w:r>
          </w:p>
          <w:p w14:paraId="3BEC9072" w14:textId="77777777" w:rsidR="00804CFA" w:rsidRDefault="00000000">
            <w:pPr>
              <w:ind w:left="-29"/>
            </w:pP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7D6E45C5" w14:textId="77777777" w:rsidR="00804CFA" w:rsidRDefault="00000000">
            <w:pPr>
              <w:ind w:left="0" w:right="29"/>
              <w:jc w:val="right"/>
            </w:pPr>
            <w:r>
              <w:rPr>
                <w:rFonts w:ascii="Times New Roman" w:eastAsia="Times New Roman" w:hAnsi="Times New Roman" w:cs="Times New Roman"/>
                <w:sz w:val="24"/>
              </w:rPr>
              <w:t>600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0A77870A"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53B9D207" w14:textId="77777777">
        <w:tblPrEx>
          <w:tblCellMar>
            <w:top w:w="0" w:type="dxa"/>
            <w:bottom w:w="0" w:type="dxa"/>
          </w:tblCellMar>
        </w:tblPrEx>
        <w:trPr>
          <w:trHeight w:val="32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8446162" w14:textId="77777777" w:rsidR="00804CFA" w:rsidRDefault="00000000">
            <w:pPr>
              <w:ind w:left="194"/>
            </w:pPr>
            <w:r>
              <w:rPr>
                <w:rFonts w:ascii="Times New Roman" w:eastAsia="Times New Roman" w:hAnsi="Times New Roman" w:cs="Times New Roman"/>
                <w:sz w:val="24"/>
              </w:rPr>
              <w:t xml:space="preserve">FA10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258B4C2" w14:textId="77777777" w:rsidR="00804CFA" w:rsidRDefault="00000000">
            <w:pPr>
              <w:ind w:left="29"/>
            </w:pPr>
            <w:r>
              <w:rPr>
                <w:sz w:val="24"/>
              </w:rPr>
              <w:t>居家無障礙設施防滑措施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01B4D3F"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026F2A67"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7DBA73F3"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74FF3CDE" w14:textId="77777777" w:rsidR="00804CFA" w:rsidRDefault="00000000">
            <w:pPr>
              <w:spacing w:after="87"/>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ECF10B3" w14:textId="77777777" w:rsidR="00804CFA" w:rsidRDefault="00000000">
            <w:pPr>
              <w:ind w:left="50"/>
            </w:pPr>
            <w:r>
              <w:rPr>
                <w:rFonts w:ascii="Times New Roman" w:eastAsia="Times New Roman" w:hAnsi="Times New Roman" w:cs="Times New Roman"/>
                <w:sz w:val="24"/>
              </w:rPr>
              <w:t>4.</w:t>
            </w:r>
            <w:r>
              <w:rPr>
                <w:sz w:val="24"/>
              </w:rPr>
              <w:t>本組合係單處計價。</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68C08D33"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DF5C634" w14:textId="77777777" w:rsidR="00804CFA" w:rsidRDefault="00000000">
            <w:pPr>
              <w:ind w:left="0" w:right="29"/>
              <w:jc w:val="right"/>
            </w:pPr>
            <w:r>
              <w:rPr>
                <w:rFonts w:ascii="Times New Roman" w:eastAsia="Times New Roman" w:hAnsi="Times New Roman" w:cs="Times New Roman"/>
                <w:sz w:val="24"/>
              </w:rPr>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8C18937"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6700919B" w14:textId="77777777">
        <w:tblPrEx>
          <w:tblCellMar>
            <w:top w:w="0" w:type="dxa"/>
            <w:bottom w:w="0" w:type="dxa"/>
          </w:tblCellMar>
        </w:tblPrEx>
        <w:trPr>
          <w:trHeight w:val="1212"/>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ABB4896" w14:textId="77777777" w:rsidR="00804CFA" w:rsidRDefault="00000000">
            <w:pPr>
              <w:ind w:left="194"/>
            </w:pPr>
            <w:r>
              <w:rPr>
                <w:rFonts w:ascii="Times New Roman" w:eastAsia="Times New Roman" w:hAnsi="Times New Roman" w:cs="Times New Roman"/>
                <w:sz w:val="24"/>
              </w:rPr>
              <w:t xml:space="preserve">FA11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1DDC6781" w14:textId="77777777" w:rsidR="00804CFA" w:rsidRDefault="00000000">
            <w:pPr>
              <w:ind w:left="29"/>
            </w:pPr>
            <w:r>
              <w:rPr>
                <w:sz w:val="24"/>
              </w:rPr>
              <w:t xml:space="preserve">居家無障礙設施門 </w:t>
            </w:r>
            <w:r>
              <w:rPr>
                <w:rFonts w:ascii="Times New Roman" w:eastAsia="Times New Roman" w:hAnsi="Times New Roman" w:cs="Times New Roman"/>
                <w:sz w:val="24"/>
              </w:rPr>
              <w:t xml:space="preserve">A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2B7B7E81"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BB0EF02" w14:textId="77777777" w:rsidR="00804CFA" w:rsidRDefault="00000000">
            <w:pPr>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0DCDF8E5"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31D22283" w14:textId="77777777" w:rsidR="00804CFA" w:rsidRDefault="00000000">
            <w:pPr>
              <w:ind w:left="0" w:right="29"/>
              <w:jc w:val="right"/>
            </w:pPr>
            <w:r>
              <w:rPr>
                <w:rFonts w:ascii="Times New Roman" w:eastAsia="Times New Roman" w:hAnsi="Times New Roman" w:cs="Times New Roman"/>
                <w:sz w:val="24"/>
              </w:rPr>
              <w:t>7,000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57" w:type="dxa"/>
              <w:left w:w="0" w:type="dxa"/>
              <w:bottom w:w="0" w:type="dxa"/>
              <w:right w:w="0" w:type="dxa"/>
            </w:tcMar>
          </w:tcPr>
          <w:p w14:paraId="6582D3B4"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bl>
    <w:p w14:paraId="1BDED2C2"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44534F7F"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E482216"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0507604"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9CC50FD"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E4BFC6F"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4201833"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7E4D2940"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1347C73"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05973FE4"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67AC7E7" w14:textId="77777777" w:rsidR="00804CFA" w:rsidRDefault="00000000">
            <w:pPr>
              <w:spacing w:after="9" w:line="304" w:lineRule="auto"/>
              <w:ind w:left="0"/>
              <w:jc w:val="center"/>
            </w:pPr>
            <w:r>
              <w:rPr>
                <w:sz w:val="24"/>
              </w:rPr>
              <w:t>購置最低使用年限</w:t>
            </w:r>
          </w:p>
          <w:p w14:paraId="7F5393A0"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72439470" w14:textId="77777777">
        <w:tblPrEx>
          <w:tblCellMar>
            <w:top w:w="0" w:type="dxa"/>
            <w:bottom w:w="0" w:type="dxa"/>
          </w:tblCellMar>
        </w:tblPrEx>
        <w:trPr>
          <w:trHeight w:val="3209"/>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B1D840B"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65F69B8"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5679BDF"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2D3A6A9" w14:textId="77777777" w:rsidR="00804CFA" w:rsidRDefault="00000000">
            <w:pPr>
              <w:spacing w:after="13" w:line="312"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0CAD6369" w14:textId="77777777" w:rsidR="00804CFA" w:rsidRDefault="00000000">
            <w:pPr>
              <w:spacing w:after="88"/>
              <w:ind w:left="29"/>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72CB6798" w14:textId="77777777" w:rsidR="00804CFA" w:rsidRDefault="00000000">
            <w:pPr>
              <w:spacing w:after="12" w:line="314" w:lineRule="auto"/>
              <w:ind w:left="228" w:hanging="199"/>
            </w:pPr>
            <w:r>
              <w:rPr>
                <w:rFonts w:ascii="Times New Roman" w:eastAsia="Times New Roman" w:hAnsi="Times New Roman" w:cs="Times New Roman"/>
                <w:sz w:val="24"/>
              </w:rPr>
              <w:t>4.</w:t>
            </w:r>
            <w:r>
              <w:rPr>
                <w:sz w:val="24"/>
              </w:rPr>
              <w:t>修繕標的：為改變門片類型、門檻降低、順平或剔除、加裝橫式截水槽等任一項或一項以上之工程。</w:t>
            </w:r>
            <w:r>
              <w:rPr>
                <w:rFonts w:ascii="Times New Roman" w:eastAsia="Times New Roman" w:hAnsi="Times New Roman" w:cs="Times New Roman"/>
                <w:sz w:val="24"/>
              </w:rPr>
              <w:t xml:space="preserve"> </w:t>
            </w:r>
          </w:p>
          <w:p w14:paraId="005228C0" w14:textId="77777777" w:rsidR="00804CFA" w:rsidRDefault="00000000">
            <w:pPr>
              <w:ind w:left="29"/>
            </w:pPr>
            <w:r>
              <w:rPr>
                <w:rFonts w:ascii="Times New Roman" w:eastAsia="Times New Roman" w:hAnsi="Times New Roman" w:cs="Times New Roman"/>
                <w:sz w:val="24"/>
              </w:rPr>
              <w:t>5.</w:t>
            </w:r>
            <w:r>
              <w:rPr>
                <w:sz w:val="24"/>
              </w:rPr>
              <w:t>本組合係單處計價。</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AF1FF93"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0E6A296"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AF84A35" w14:textId="77777777" w:rsidR="00804CFA" w:rsidRDefault="00804CFA">
            <w:pPr>
              <w:spacing w:after="160"/>
              <w:ind w:left="0"/>
            </w:pPr>
          </w:p>
        </w:tc>
      </w:tr>
      <w:tr w:rsidR="00804CFA" w14:paraId="651E1A1A" w14:textId="77777777">
        <w:tblPrEx>
          <w:tblCellMar>
            <w:top w:w="0" w:type="dxa"/>
            <w:bottom w:w="0" w:type="dxa"/>
          </w:tblCellMar>
        </w:tblPrEx>
        <w:trPr>
          <w:trHeight w:val="52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5A28DF1" w14:textId="77777777" w:rsidR="00804CFA" w:rsidRDefault="00000000">
            <w:pPr>
              <w:ind w:left="194"/>
            </w:pPr>
            <w:r>
              <w:rPr>
                <w:rFonts w:ascii="Times New Roman" w:eastAsia="Times New Roman" w:hAnsi="Times New Roman" w:cs="Times New Roman"/>
                <w:sz w:val="24"/>
              </w:rPr>
              <w:lastRenderedPageBreak/>
              <w:t xml:space="preserve">FA12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82C16C3" w14:textId="77777777" w:rsidR="00804CFA" w:rsidRDefault="00000000">
            <w:pPr>
              <w:ind w:left="29"/>
            </w:pPr>
            <w:r>
              <w:rPr>
                <w:sz w:val="24"/>
              </w:rPr>
              <w:t xml:space="preserve">居家無障礙設施門 </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E722A3A"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CCAE8C7"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0F512849"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37833417" w14:textId="77777777" w:rsidR="00804CFA" w:rsidRDefault="00000000">
            <w:pPr>
              <w:spacing w:after="86"/>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3F721957" w14:textId="77777777" w:rsidR="00804CFA" w:rsidRDefault="00000000">
            <w:pPr>
              <w:spacing w:after="8" w:line="314" w:lineRule="auto"/>
              <w:ind w:left="228" w:right="-25" w:hanging="199"/>
            </w:pPr>
            <w:r>
              <w:rPr>
                <w:rFonts w:ascii="Times New Roman" w:eastAsia="Times New Roman" w:hAnsi="Times New Roman" w:cs="Times New Roman"/>
                <w:sz w:val="24"/>
              </w:rPr>
              <w:t>4.</w:t>
            </w:r>
            <w:r>
              <w:rPr>
                <w:sz w:val="24"/>
              </w:rPr>
              <w:t>修繕標的：門之加寬、加高、新增、調整位置等任一項或一項以上之工程。</w:t>
            </w:r>
            <w:r>
              <w:rPr>
                <w:rFonts w:ascii="Times New Roman" w:eastAsia="Times New Roman" w:hAnsi="Times New Roman" w:cs="Times New Roman"/>
                <w:sz w:val="24"/>
              </w:rPr>
              <w:t xml:space="preserve"> </w:t>
            </w:r>
          </w:p>
          <w:p w14:paraId="17430748" w14:textId="77777777" w:rsidR="00804CFA" w:rsidRDefault="00000000">
            <w:pPr>
              <w:spacing w:line="326" w:lineRule="auto"/>
              <w:ind w:left="228" w:hanging="199"/>
            </w:pPr>
            <w:r>
              <w:rPr>
                <w:rFonts w:ascii="Times New Roman" w:eastAsia="Times New Roman" w:hAnsi="Times New Roman" w:cs="Times New Roman"/>
                <w:sz w:val="24"/>
              </w:rPr>
              <w:t>5.</w:t>
            </w:r>
            <w:r>
              <w:rPr>
                <w:sz w:val="24"/>
              </w:rPr>
              <w:t>門之改善一處僅能擇一款</w:t>
            </w:r>
            <w:r>
              <w:rPr>
                <w:rFonts w:ascii="Times New Roman" w:eastAsia="Times New Roman" w:hAnsi="Times New Roman" w:cs="Times New Roman"/>
                <w:sz w:val="24"/>
              </w:rPr>
              <w:t xml:space="preserve">(A </w:t>
            </w:r>
            <w:r>
              <w:rPr>
                <w:sz w:val="24"/>
              </w:rPr>
              <w:t xml:space="preserve">款或 </w:t>
            </w:r>
            <w:r>
              <w:rPr>
                <w:rFonts w:ascii="Times New Roman" w:eastAsia="Times New Roman" w:hAnsi="Times New Roman" w:cs="Times New Roman"/>
                <w:sz w:val="24"/>
              </w:rPr>
              <w:t xml:space="preserve">B </w:t>
            </w:r>
            <w:r>
              <w:rPr>
                <w:sz w:val="24"/>
              </w:rPr>
              <w:t>款</w:t>
            </w:r>
            <w:r>
              <w:rPr>
                <w:rFonts w:ascii="Times New Roman" w:eastAsia="Times New Roman" w:hAnsi="Times New Roman" w:cs="Times New Roman"/>
                <w:sz w:val="24"/>
              </w:rPr>
              <w:t>)</w:t>
            </w:r>
            <w:r>
              <w:rPr>
                <w:sz w:val="24"/>
              </w:rPr>
              <w:t>申請。</w:t>
            </w:r>
            <w:r>
              <w:rPr>
                <w:rFonts w:ascii="Times New Roman" w:eastAsia="Times New Roman" w:hAnsi="Times New Roman" w:cs="Times New Roman"/>
                <w:sz w:val="24"/>
              </w:rPr>
              <w:t xml:space="preserve"> </w:t>
            </w:r>
          </w:p>
          <w:p w14:paraId="017B257C" w14:textId="77777777" w:rsidR="00804CFA" w:rsidRDefault="00000000">
            <w:pPr>
              <w:ind w:left="50"/>
            </w:pPr>
            <w:r>
              <w:rPr>
                <w:rFonts w:ascii="Times New Roman" w:eastAsia="Times New Roman" w:hAnsi="Times New Roman" w:cs="Times New Roman"/>
                <w:sz w:val="24"/>
              </w:rPr>
              <w:t>6.</w:t>
            </w:r>
            <w:r>
              <w:rPr>
                <w:sz w:val="24"/>
              </w:rPr>
              <w:t>本組合係單處計價。</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C59AEBB"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7912DFA" w14:textId="77777777" w:rsidR="00804CFA" w:rsidRDefault="00000000">
            <w:pPr>
              <w:ind w:left="0" w:right="29"/>
              <w:jc w:val="right"/>
            </w:pPr>
            <w:r>
              <w:rPr>
                <w:rFonts w:ascii="Times New Roman" w:eastAsia="Times New Roman" w:hAnsi="Times New Roman" w:cs="Times New Roman"/>
                <w:sz w:val="24"/>
              </w:rPr>
              <w:t>10,000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79DA05F"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26D468AC" w14:textId="77777777">
        <w:tblPrEx>
          <w:tblCellMar>
            <w:top w:w="0" w:type="dxa"/>
            <w:bottom w:w="0" w:type="dxa"/>
          </w:tblCellMar>
        </w:tblPrEx>
        <w:trPr>
          <w:trHeight w:val="3613"/>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EDC3D1F" w14:textId="77777777" w:rsidR="00804CFA" w:rsidRDefault="00000000">
            <w:pPr>
              <w:ind w:left="194"/>
            </w:pPr>
            <w:r>
              <w:rPr>
                <w:rFonts w:ascii="Times New Roman" w:eastAsia="Times New Roman" w:hAnsi="Times New Roman" w:cs="Times New Roman"/>
                <w:sz w:val="24"/>
              </w:rPr>
              <w:t xml:space="preserve">FA13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221BAC1" w14:textId="77777777" w:rsidR="00804CFA" w:rsidRDefault="00000000">
            <w:pPr>
              <w:ind w:left="29"/>
            </w:pPr>
            <w:r>
              <w:rPr>
                <w:sz w:val="24"/>
              </w:rPr>
              <w:t>居家無障礙設施水龍頭</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3067EEB"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B3FBA22" w14:textId="77777777" w:rsidR="00804CFA" w:rsidRDefault="00000000">
            <w:pPr>
              <w:spacing w:after="10"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56D4B677" w14:textId="77777777" w:rsidR="00804CFA" w:rsidRDefault="00000000">
            <w:pPr>
              <w:spacing w:after="10" w:line="314"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3968E6B2" w14:textId="77777777" w:rsidR="00804CFA" w:rsidRDefault="00000000">
            <w:pPr>
              <w:spacing w:after="88"/>
              <w:ind w:left="29"/>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086710FC" w14:textId="77777777" w:rsidR="00804CFA" w:rsidRDefault="00000000">
            <w:pPr>
              <w:ind w:left="228" w:hanging="199"/>
            </w:pPr>
            <w:r>
              <w:rPr>
                <w:rFonts w:ascii="Times New Roman" w:eastAsia="Times New Roman" w:hAnsi="Times New Roman" w:cs="Times New Roman"/>
                <w:sz w:val="24"/>
              </w:rPr>
              <w:t>4.</w:t>
            </w:r>
            <w:r>
              <w:rPr>
                <w:sz w:val="24"/>
              </w:rPr>
              <w:t>修繕標的：「水龍頭」係指改裝為撥桿式、單閥式或電子感應式。</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503509C"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B38724D" w14:textId="77777777" w:rsidR="00804CFA" w:rsidRDefault="00000000">
            <w:pPr>
              <w:ind w:left="0" w:right="29"/>
              <w:jc w:val="right"/>
            </w:pPr>
            <w:r>
              <w:rPr>
                <w:rFonts w:ascii="Times New Roman" w:eastAsia="Times New Roman" w:hAnsi="Times New Roman" w:cs="Times New Roman"/>
                <w:sz w:val="24"/>
              </w:rPr>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F85B097"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bl>
    <w:p w14:paraId="3DC063D4"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005F9178"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8C29196"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B57EB99"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76F6510D"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2906551" w14:textId="77777777" w:rsidR="00804CFA" w:rsidRDefault="00000000">
            <w:pPr>
              <w:ind w:left="0"/>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88BCF88"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06A57EF5"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6043BB9"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3B73DCF5"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6F0780C" w14:textId="77777777" w:rsidR="00804CFA" w:rsidRDefault="00000000">
            <w:pPr>
              <w:spacing w:after="9" w:line="304" w:lineRule="auto"/>
              <w:ind w:left="0"/>
              <w:jc w:val="center"/>
            </w:pPr>
            <w:r>
              <w:rPr>
                <w:sz w:val="24"/>
              </w:rPr>
              <w:t>購置最低使用年限</w:t>
            </w:r>
          </w:p>
          <w:p w14:paraId="323A446B"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1B7D322C" w14:textId="77777777">
        <w:tblPrEx>
          <w:tblCellMar>
            <w:top w:w="0" w:type="dxa"/>
            <w:bottom w:w="0" w:type="dxa"/>
          </w:tblCellMar>
        </w:tblPrEx>
        <w:trPr>
          <w:trHeight w:val="504"/>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D5C5ED7"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BAF4B6E"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EED7D45"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vAlign w:val="center"/>
          </w:tcPr>
          <w:p w14:paraId="57EBB6C0" w14:textId="77777777" w:rsidR="00804CFA" w:rsidRDefault="00000000">
            <w:pPr>
              <w:ind w:left="29"/>
            </w:pPr>
            <w:r>
              <w:rPr>
                <w:rFonts w:ascii="Times New Roman" w:eastAsia="Times New Roman" w:hAnsi="Times New Roman" w:cs="Times New Roman"/>
                <w:sz w:val="24"/>
              </w:rPr>
              <w:t>5.</w:t>
            </w:r>
            <w:r>
              <w:rPr>
                <w:sz w:val="24"/>
              </w:rPr>
              <w:t>本組合係單處計價。</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8CED92B"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26DEBF1"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E011B32" w14:textId="77777777" w:rsidR="00804CFA" w:rsidRDefault="00804CFA">
            <w:pPr>
              <w:spacing w:after="160"/>
              <w:ind w:left="0"/>
            </w:pPr>
          </w:p>
        </w:tc>
      </w:tr>
      <w:tr w:rsidR="00804CFA" w14:paraId="73312900" w14:textId="77777777">
        <w:tblPrEx>
          <w:tblCellMar>
            <w:top w:w="0" w:type="dxa"/>
            <w:bottom w:w="0" w:type="dxa"/>
          </w:tblCellMar>
        </w:tblPrEx>
        <w:trPr>
          <w:trHeight w:val="48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CFA86C5" w14:textId="77777777" w:rsidR="00804CFA" w:rsidRDefault="00000000">
            <w:pPr>
              <w:ind w:left="194"/>
            </w:pPr>
            <w:r>
              <w:rPr>
                <w:rFonts w:ascii="Times New Roman" w:eastAsia="Times New Roman" w:hAnsi="Times New Roman" w:cs="Times New Roman"/>
                <w:sz w:val="24"/>
              </w:rPr>
              <w:lastRenderedPageBreak/>
              <w:t xml:space="preserve">FA14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21103AB" w14:textId="77777777" w:rsidR="00804CFA" w:rsidRDefault="00000000">
            <w:pPr>
              <w:ind w:left="29" w:right="-28"/>
            </w:pPr>
            <w:r>
              <w:rPr>
                <w:sz w:val="24"/>
              </w:rPr>
              <w:t>居家無障礙設施改善浴缸（新增、改換、移除</w:t>
            </w:r>
            <w:r>
              <w:rPr>
                <w:rFonts w:ascii="Times New Roman" w:eastAsia="Times New Roman" w:hAnsi="Times New Roman" w:cs="Times New Roman"/>
                <w:sz w:val="24"/>
              </w:rPr>
              <w:t>-</w:t>
            </w:r>
            <w:r>
              <w:rPr>
                <w:sz w:val="24"/>
              </w:rPr>
              <w:t>居家環境改善含原處填補）</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C67145"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4F415BF" w14:textId="77777777" w:rsidR="00804CFA" w:rsidRDefault="00000000">
            <w:pPr>
              <w:spacing w:after="10"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12F30447" w14:textId="77777777" w:rsidR="00804CFA" w:rsidRDefault="00000000">
            <w:pPr>
              <w:spacing w:after="9" w:line="314"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0FF7D1A4" w14:textId="77777777" w:rsidR="00804CFA" w:rsidRDefault="00000000">
            <w:pPr>
              <w:spacing w:after="88"/>
              <w:ind w:left="12"/>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31323CBF" w14:textId="77777777" w:rsidR="00804CFA" w:rsidRDefault="00000000">
            <w:pPr>
              <w:spacing w:line="312" w:lineRule="auto"/>
              <w:ind w:left="178" w:hanging="166"/>
            </w:pPr>
            <w:r>
              <w:rPr>
                <w:rFonts w:ascii="Times New Roman" w:eastAsia="Times New Roman" w:hAnsi="Times New Roman" w:cs="Times New Roman"/>
                <w:sz w:val="24"/>
              </w:rPr>
              <w:t>4.</w:t>
            </w:r>
            <w:r>
              <w:rPr>
                <w:sz w:val="24"/>
              </w:rPr>
              <w:t>修繕標的：無障礙乾濕分離淋浴隔離設施、拆除浴缸、冷熱水管線新增或遷移、淋浴龍頭、糞管新增或遷移等。</w:t>
            </w:r>
            <w:r>
              <w:rPr>
                <w:rFonts w:ascii="Times New Roman" w:eastAsia="Times New Roman" w:hAnsi="Times New Roman" w:cs="Times New Roman"/>
                <w:sz w:val="24"/>
              </w:rPr>
              <w:t xml:space="preserve"> </w:t>
            </w:r>
          </w:p>
          <w:p w14:paraId="6F513FC1" w14:textId="77777777" w:rsidR="00804CFA" w:rsidRDefault="00000000">
            <w:pPr>
              <w:ind w:left="29"/>
            </w:pP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B07BD2F"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12F18779" w14:textId="77777777" w:rsidR="00804CFA" w:rsidRDefault="00000000">
            <w:pPr>
              <w:ind w:left="0" w:right="29"/>
              <w:jc w:val="right"/>
            </w:pPr>
            <w:r>
              <w:rPr>
                <w:rFonts w:ascii="Times New Roman" w:eastAsia="Times New Roman" w:hAnsi="Times New Roman" w:cs="Times New Roman"/>
                <w:sz w:val="24"/>
              </w:rPr>
              <w:t>7,000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6E6E6CD"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1341B19C"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FFEDFBC" w14:textId="77777777" w:rsidR="00804CFA" w:rsidRDefault="00000000">
            <w:pPr>
              <w:ind w:left="194"/>
            </w:pPr>
            <w:r>
              <w:rPr>
                <w:rFonts w:ascii="Times New Roman" w:eastAsia="Times New Roman" w:hAnsi="Times New Roman" w:cs="Times New Roman"/>
                <w:sz w:val="24"/>
              </w:rPr>
              <w:t xml:space="preserve">FA15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FD9F701" w14:textId="77777777" w:rsidR="00804CFA" w:rsidRDefault="00000000">
            <w:pPr>
              <w:spacing w:line="304" w:lineRule="auto"/>
              <w:ind w:left="29" w:right="-77"/>
            </w:pPr>
            <w:r>
              <w:rPr>
                <w:sz w:val="24"/>
              </w:rPr>
              <w:t>居家無障礙設施改善洗臉台（槽）</w:t>
            </w:r>
          </w:p>
          <w:p w14:paraId="57E5B4AF" w14:textId="77777777" w:rsidR="00804CFA" w:rsidRDefault="00000000">
            <w:pPr>
              <w:ind w:left="29"/>
            </w:pPr>
            <w:r>
              <w:rPr>
                <w:sz w:val="24"/>
              </w:rPr>
              <w:t>（新增、改換、移除</w:t>
            </w:r>
            <w:r>
              <w:rPr>
                <w:rFonts w:ascii="Times New Roman" w:eastAsia="Times New Roman" w:hAnsi="Times New Roman" w:cs="Times New Roman"/>
                <w:sz w:val="24"/>
              </w:rPr>
              <w:t>-</w:t>
            </w:r>
            <w:r>
              <w:rPr>
                <w:sz w:val="24"/>
              </w:rPr>
              <w:t>含原處填補）</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25176D1"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2A47F037" w14:textId="77777777" w:rsidR="00804CFA" w:rsidRDefault="00000000">
            <w:pPr>
              <w:spacing w:after="13"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24D741FA" w14:textId="77777777" w:rsidR="00804CFA" w:rsidRDefault="00000000">
            <w:pPr>
              <w:spacing w:after="13" w:line="312"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710ADF0C" w14:textId="77777777" w:rsidR="00804CFA" w:rsidRDefault="00000000">
            <w:pPr>
              <w:ind w:left="29"/>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91BB749"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75342F6" w14:textId="77777777" w:rsidR="00804CFA" w:rsidRDefault="00000000">
            <w:pPr>
              <w:ind w:left="0" w:right="29"/>
              <w:jc w:val="right"/>
            </w:pPr>
            <w:r>
              <w:rPr>
                <w:rFonts w:ascii="Times New Roman" w:eastAsia="Times New Roman" w:hAnsi="Times New Roman" w:cs="Times New Roman"/>
                <w:sz w:val="24"/>
              </w:rPr>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603CB03B"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05E4BEF7" w14:textId="77777777">
        <w:tblPrEx>
          <w:tblCellMar>
            <w:top w:w="0" w:type="dxa"/>
            <w:bottom w:w="0" w:type="dxa"/>
          </w:tblCellMar>
        </w:tblPrEx>
        <w:trPr>
          <w:trHeight w:val="40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A476FE8" w14:textId="77777777" w:rsidR="00804CFA" w:rsidRDefault="00000000">
            <w:pPr>
              <w:ind w:left="194"/>
            </w:pPr>
            <w:r>
              <w:rPr>
                <w:rFonts w:ascii="Times New Roman" w:eastAsia="Times New Roman" w:hAnsi="Times New Roman" w:cs="Times New Roman"/>
                <w:sz w:val="24"/>
              </w:rPr>
              <w:t xml:space="preserve">FA16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19D0701" w14:textId="77777777" w:rsidR="00804CFA" w:rsidRDefault="00000000">
            <w:pPr>
              <w:ind w:left="29" w:right="-28"/>
            </w:pPr>
            <w:r>
              <w:rPr>
                <w:sz w:val="24"/>
              </w:rPr>
              <w:t>居家無障礙設施改善馬桶（新增、改換、移除</w:t>
            </w:r>
            <w:r>
              <w:rPr>
                <w:rFonts w:ascii="Times New Roman" w:eastAsia="Times New Roman" w:hAnsi="Times New Roman" w:cs="Times New Roman"/>
                <w:sz w:val="24"/>
              </w:rPr>
              <w:t>-</w:t>
            </w:r>
            <w:r>
              <w:rPr>
                <w:sz w:val="24"/>
              </w:rPr>
              <w:t>含原處填補）</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00225E2D"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183894A" w14:textId="77777777" w:rsidR="00804CFA" w:rsidRDefault="00000000">
            <w:pPr>
              <w:spacing w:after="10"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6E36AFE9" w14:textId="77777777" w:rsidR="00804CFA" w:rsidRDefault="00000000">
            <w:pPr>
              <w:spacing w:after="10" w:line="314"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430771C9" w14:textId="77777777" w:rsidR="00804CFA" w:rsidRDefault="00000000">
            <w:pPr>
              <w:spacing w:after="88"/>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p w14:paraId="0FA4F454" w14:textId="77777777" w:rsidR="00804CFA" w:rsidRDefault="00000000">
            <w:pPr>
              <w:ind w:left="218" w:hanging="168"/>
            </w:pPr>
            <w:r>
              <w:rPr>
                <w:rFonts w:ascii="Times New Roman" w:eastAsia="Times New Roman" w:hAnsi="Times New Roman" w:cs="Times New Roman"/>
                <w:sz w:val="24"/>
              </w:rPr>
              <w:t>4.</w:t>
            </w:r>
            <w:r>
              <w:rPr>
                <w:sz w:val="24"/>
              </w:rPr>
              <w:t>修繕標的：浴缸、洗臉台、馬桶之新增、改換、移除、原處填補、壁掛式淋浴椅</w:t>
            </w:r>
            <w:r>
              <w:rPr>
                <w:rFonts w:ascii="Times New Roman" w:eastAsia="Times New Roman" w:hAnsi="Times New Roman" w:cs="Times New Roman"/>
                <w:sz w:val="24"/>
              </w:rPr>
              <w:t>(</w:t>
            </w:r>
            <w:r>
              <w:rPr>
                <w:sz w:val="24"/>
              </w:rPr>
              <w:t>床</w:t>
            </w:r>
            <w:r>
              <w:rPr>
                <w:rFonts w:ascii="Times New Roman" w:eastAsia="Times New Roman" w:hAnsi="Times New Roman" w:cs="Times New Roman"/>
                <w:sz w:val="24"/>
              </w:rPr>
              <w:t>)</w:t>
            </w:r>
            <w:r>
              <w:rPr>
                <w:sz w:val="24"/>
              </w:rPr>
              <w:t>、蹲式馬桶改坐式馬</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463DF8DB"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5280C831" w14:textId="77777777" w:rsidR="00804CFA" w:rsidRDefault="00000000">
            <w:pPr>
              <w:ind w:left="0" w:right="29"/>
              <w:jc w:val="right"/>
            </w:pPr>
            <w:r>
              <w:rPr>
                <w:rFonts w:ascii="Times New Roman" w:eastAsia="Times New Roman" w:hAnsi="Times New Roman" w:cs="Times New Roman"/>
                <w:sz w:val="24"/>
              </w:rPr>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0" w:type="dxa"/>
            </w:tcMar>
          </w:tcPr>
          <w:p w14:paraId="318CE973" w14:textId="77777777" w:rsidR="00804CFA" w:rsidRDefault="00000000">
            <w:pPr>
              <w:tabs>
                <w:tab w:val="right" w:pos="850"/>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bl>
    <w:p w14:paraId="337EC992" w14:textId="77777777" w:rsidR="00804CFA" w:rsidRDefault="00804CFA">
      <w:pPr>
        <w:ind w:left="-1800" w:right="31"/>
        <w:jc w:val="both"/>
      </w:pPr>
    </w:p>
    <w:tbl>
      <w:tblPr>
        <w:tblW w:w="10630" w:type="dxa"/>
        <w:tblInd w:w="-1162" w:type="dxa"/>
        <w:tblCellMar>
          <w:left w:w="10" w:type="dxa"/>
          <w:right w:w="10" w:type="dxa"/>
        </w:tblCellMar>
        <w:tblLook w:val="04A0" w:firstRow="1" w:lastRow="0" w:firstColumn="1" w:lastColumn="0" w:noHBand="0" w:noVBand="1"/>
      </w:tblPr>
      <w:tblGrid>
        <w:gridCol w:w="937"/>
        <w:gridCol w:w="1872"/>
        <w:gridCol w:w="1114"/>
        <w:gridCol w:w="3946"/>
        <w:gridCol w:w="987"/>
        <w:gridCol w:w="924"/>
        <w:gridCol w:w="850"/>
      </w:tblGrid>
      <w:tr w:rsidR="00804CFA" w14:paraId="74AC745B"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207B697" w14:textId="77777777" w:rsidR="00804CFA" w:rsidRDefault="00000000">
            <w:pPr>
              <w:ind w:left="228"/>
            </w:pPr>
            <w:r>
              <w:rPr>
                <w:sz w:val="24"/>
              </w:rPr>
              <w:lastRenderedPageBreak/>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CF47C73"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A570717"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7B7E9DA" w14:textId="77777777" w:rsidR="00804CFA" w:rsidRDefault="00000000">
            <w:pPr>
              <w:ind w:left="19"/>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5932AA2"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09D76BE9"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8538211"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26B19766"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609FA00" w14:textId="77777777" w:rsidR="00804CFA" w:rsidRDefault="00000000">
            <w:pPr>
              <w:spacing w:after="9" w:line="304" w:lineRule="auto"/>
              <w:ind w:left="0"/>
              <w:jc w:val="center"/>
            </w:pPr>
            <w:r>
              <w:rPr>
                <w:sz w:val="24"/>
              </w:rPr>
              <w:t>購置最低使用年限</w:t>
            </w:r>
          </w:p>
          <w:p w14:paraId="47C89297"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4F46B871" w14:textId="77777777">
        <w:tblPrEx>
          <w:tblCellMar>
            <w:top w:w="0" w:type="dxa"/>
            <w:bottom w:w="0" w:type="dxa"/>
          </w:tblCellMar>
        </w:tblPrEx>
        <w:trPr>
          <w:trHeight w:val="504"/>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6F8CE88"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217FA77"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CF096E0"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vAlign w:val="center"/>
          </w:tcPr>
          <w:p w14:paraId="44D8DB94" w14:textId="77777777" w:rsidR="00804CFA" w:rsidRDefault="00000000">
            <w:pPr>
              <w:ind w:left="218"/>
            </w:pPr>
            <w:r>
              <w:rPr>
                <w:sz w:val="24"/>
              </w:rPr>
              <w:t>桶及加裝免治馬桶。</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E6C8C30"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54AFBF5"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8B0BCC6" w14:textId="77777777" w:rsidR="00804CFA" w:rsidRDefault="00804CFA">
            <w:pPr>
              <w:spacing w:after="160"/>
              <w:ind w:left="0"/>
            </w:pPr>
          </w:p>
        </w:tc>
      </w:tr>
      <w:tr w:rsidR="00804CFA" w14:paraId="2E598600"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71EAFF3" w14:textId="77777777" w:rsidR="00804CFA" w:rsidRDefault="00000000">
            <w:pPr>
              <w:ind w:left="194"/>
            </w:pPr>
            <w:r>
              <w:rPr>
                <w:rFonts w:ascii="Times New Roman" w:eastAsia="Times New Roman" w:hAnsi="Times New Roman" w:cs="Times New Roman"/>
                <w:sz w:val="24"/>
              </w:rPr>
              <w:t xml:space="preserve">FA17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F50E282" w14:textId="77777777" w:rsidR="00804CFA" w:rsidRDefault="00000000">
            <w:pPr>
              <w:spacing w:after="67"/>
              <w:ind w:left="29"/>
              <w:jc w:val="both"/>
            </w:pPr>
            <w:r>
              <w:rPr>
                <w:sz w:val="24"/>
              </w:rPr>
              <w:t>居家無障礙設施</w:t>
            </w:r>
            <w:r>
              <w:rPr>
                <w:rFonts w:ascii="Times New Roman" w:eastAsia="Times New Roman" w:hAnsi="Times New Roman" w:cs="Times New Roman"/>
                <w:sz w:val="24"/>
              </w:rPr>
              <w:t>-</w:t>
            </w:r>
          </w:p>
          <w:p w14:paraId="7D0E57E9" w14:textId="77777777" w:rsidR="00804CFA" w:rsidRDefault="00000000">
            <w:pPr>
              <w:spacing w:after="84"/>
              <w:ind w:left="29"/>
            </w:pPr>
            <w:r>
              <w:rPr>
                <w:sz w:val="24"/>
              </w:rPr>
              <w:t>壁掛式淋浴椅</w:t>
            </w:r>
          </w:p>
          <w:p w14:paraId="2A4F78D0" w14:textId="77777777" w:rsidR="00804CFA" w:rsidRDefault="00000000">
            <w:pPr>
              <w:ind w:left="29"/>
            </w:pPr>
            <w:r>
              <w:rPr>
                <w:sz w:val="24"/>
              </w:rPr>
              <w:t>（床）</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5DA7E15"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A23C025" w14:textId="77777777" w:rsidR="00804CFA" w:rsidRDefault="00000000">
            <w:pPr>
              <w:spacing w:after="10" w:line="314" w:lineRule="auto"/>
              <w:ind w:left="276" w:hanging="247"/>
            </w:pPr>
            <w:r>
              <w:rPr>
                <w:rFonts w:ascii="Times New Roman" w:eastAsia="Times New Roman" w:hAnsi="Times New Roman" w:cs="Times New Roman"/>
                <w:sz w:val="24"/>
              </w:rPr>
              <w:t>1.</w:t>
            </w:r>
            <w:r>
              <w:rPr>
                <w:rFonts w:ascii="Arial" w:eastAsia="Arial" w:hAnsi="Arial" w:cs="Arial"/>
                <w:sz w:val="24"/>
              </w:rPr>
              <w:t xml:space="preserve"> </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788F4772" w14:textId="77777777" w:rsidR="00804CFA" w:rsidRDefault="00000000">
            <w:pPr>
              <w:spacing w:after="9" w:line="314"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2BB4D1DB" w14:textId="77777777" w:rsidR="00804CFA" w:rsidRDefault="00000000">
            <w:pPr>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2E3988C"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0601279" w14:textId="77777777" w:rsidR="00804CFA" w:rsidRDefault="00000000">
            <w:pPr>
              <w:ind w:left="0" w:right="10"/>
              <w:jc w:val="right"/>
            </w:pPr>
            <w:r>
              <w:rPr>
                <w:rFonts w:ascii="Times New Roman" w:eastAsia="Times New Roman" w:hAnsi="Times New Roman" w:cs="Times New Roman"/>
                <w:sz w:val="24"/>
              </w:rPr>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0B156BF"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42ABC6FA" w14:textId="77777777">
        <w:tblPrEx>
          <w:tblCellMar>
            <w:top w:w="0" w:type="dxa"/>
            <w:bottom w:w="0" w:type="dxa"/>
          </w:tblCellMar>
        </w:tblPrEx>
        <w:trPr>
          <w:trHeight w:val="48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B768115" w14:textId="77777777" w:rsidR="00804CFA" w:rsidRDefault="00000000">
            <w:pPr>
              <w:ind w:left="194"/>
            </w:pPr>
            <w:r>
              <w:rPr>
                <w:rFonts w:ascii="Times New Roman" w:eastAsia="Times New Roman" w:hAnsi="Times New Roman" w:cs="Times New Roman"/>
                <w:sz w:val="24"/>
              </w:rPr>
              <w:t xml:space="preserve">FA18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C42E7B5" w14:textId="77777777" w:rsidR="00804CFA" w:rsidRDefault="00000000">
            <w:pPr>
              <w:ind w:left="29"/>
            </w:pPr>
            <w:r>
              <w:rPr>
                <w:sz w:val="24"/>
              </w:rPr>
              <w:t>居家無障礙設施改善流理台（新增、改換）</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DBFE5DE"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5E24AB2" w14:textId="77777777" w:rsidR="00804CFA" w:rsidRDefault="00000000">
            <w:pPr>
              <w:spacing w:after="10" w:line="314" w:lineRule="auto"/>
              <w:ind w:left="228" w:hanging="199"/>
            </w:pPr>
            <w:r>
              <w:rPr>
                <w:rFonts w:ascii="Times New Roman" w:eastAsia="Times New Roman" w:hAnsi="Times New Roman" w:cs="Times New Roman"/>
                <w:sz w:val="24"/>
              </w:rPr>
              <w:t>1.</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5558485C" w14:textId="77777777" w:rsidR="00804CFA" w:rsidRDefault="00000000">
            <w:pPr>
              <w:spacing w:after="10" w:line="314" w:lineRule="auto"/>
              <w:ind w:left="228" w:hanging="199"/>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36DCC604" w14:textId="77777777" w:rsidR="00804CFA" w:rsidRDefault="00000000">
            <w:pPr>
              <w:spacing w:after="88"/>
              <w:ind w:left="29"/>
              <w:jc w:val="both"/>
            </w:pPr>
            <w:r>
              <w:rPr>
                <w:rFonts w:ascii="Times New Roman" w:eastAsia="Times New Roman" w:hAnsi="Times New Roman" w:cs="Times New Roman"/>
                <w:sz w:val="24"/>
              </w:rPr>
              <w:t>3.</w:t>
            </w:r>
            <w:r>
              <w:rPr>
                <w:sz w:val="24"/>
              </w:rPr>
              <w:t>適配度評估費用不包含在本組合。</w:t>
            </w:r>
          </w:p>
          <w:p w14:paraId="4EA56410" w14:textId="77777777" w:rsidR="00804CFA" w:rsidRDefault="00000000">
            <w:pPr>
              <w:spacing w:line="324" w:lineRule="auto"/>
              <w:ind w:left="228"/>
            </w:pPr>
            <w:r>
              <w:rPr>
                <w:rFonts w:ascii="Times New Roman" w:eastAsia="Times New Roman" w:hAnsi="Times New Roman" w:cs="Times New Roman"/>
                <w:sz w:val="24"/>
              </w:rPr>
              <w:t>2.</w:t>
            </w:r>
            <w:r>
              <w:rPr>
                <w:sz w:val="24"/>
              </w:rPr>
              <w:t>修繕標的：流理台新增或改換、抽油煙機高度調整。</w:t>
            </w:r>
            <w:r>
              <w:rPr>
                <w:rFonts w:ascii="Times New Roman" w:eastAsia="Times New Roman" w:hAnsi="Times New Roman" w:cs="Times New Roman"/>
                <w:sz w:val="24"/>
              </w:rPr>
              <w:t xml:space="preserve"> </w:t>
            </w:r>
          </w:p>
          <w:p w14:paraId="39FCA722" w14:textId="77777777" w:rsidR="00804CFA" w:rsidRDefault="00000000">
            <w:pPr>
              <w:ind w:left="228" w:right="7" w:hanging="199"/>
              <w:jc w:val="both"/>
            </w:pPr>
            <w:r>
              <w:rPr>
                <w:rFonts w:ascii="Times New Roman" w:eastAsia="Times New Roman" w:hAnsi="Times New Roman" w:cs="Times New Roman"/>
                <w:sz w:val="24"/>
              </w:rPr>
              <w:t>4.</w:t>
            </w:r>
            <w:r>
              <w:rPr>
                <w:sz w:val="24"/>
              </w:rPr>
              <w:t xml:space="preserve">改善流理台於可靠近之邊緣 </w:t>
            </w:r>
            <w:r>
              <w:rPr>
                <w:rFonts w:ascii="Times New Roman" w:eastAsia="Times New Roman" w:hAnsi="Times New Roman" w:cs="Times New Roman"/>
                <w:sz w:val="24"/>
              </w:rPr>
              <w:t xml:space="preserve">20 </w:t>
            </w:r>
            <w:r>
              <w:rPr>
                <w:sz w:val="24"/>
              </w:rPr>
              <w:t xml:space="preserve">公分範圍內，至少須有高度 </w:t>
            </w:r>
            <w:r>
              <w:rPr>
                <w:rFonts w:ascii="Times New Roman" w:eastAsia="Times New Roman" w:hAnsi="Times New Roman" w:cs="Times New Roman"/>
                <w:sz w:val="24"/>
              </w:rPr>
              <w:t xml:space="preserve">65 </w:t>
            </w:r>
            <w:r>
              <w:rPr>
                <w:sz w:val="24"/>
              </w:rPr>
              <w:t>公分以上之腿部淨空間。</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CA49DB7"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2435191" w14:textId="77777777" w:rsidR="00804CFA" w:rsidRDefault="00000000">
            <w:pPr>
              <w:ind w:left="0" w:right="10"/>
              <w:jc w:val="right"/>
            </w:pPr>
            <w:r>
              <w:rPr>
                <w:rFonts w:ascii="Times New Roman" w:eastAsia="Times New Roman" w:hAnsi="Times New Roman" w:cs="Times New Roman"/>
                <w:sz w:val="24"/>
              </w:rPr>
              <w:t>15,000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B9D0A95"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2EB246D2"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2FD3E49" w14:textId="77777777" w:rsidR="00804CFA" w:rsidRDefault="00000000">
            <w:pPr>
              <w:ind w:left="194"/>
            </w:pPr>
            <w:r>
              <w:rPr>
                <w:rFonts w:ascii="Times New Roman" w:eastAsia="Times New Roman" w:hAnsi="Times New Roman" w:cs="Times New Roman"/>
                <w:sz w:val="24"/>
              </w:rPr>
              <w:t xml:space="preserve">FA19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84B4BB6" w14:textId="77777777" w:rsidR="00804CFA" w:rsidRDefault="00000000">
            <w:pPr>
              <w:ind w:left="29"/>
            </w:pPr>
            <w:r>
              <w:rPr>
                <w:sz w:val="24"/>
              </w:rPr>
              <w:t>居家無障礙設施改善抽油煙機（位置調整）</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BA4731C"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EE0EBE3" w14:textId="77777777" w:rsidR="00804CFA" w:rsidRDefault="00000000">
            <w:pPr>
              <w:spacing w:after="10" w:line="314" w:lineRule="auto"/>
              <w:ind w:left="233" w:hanging="204"/>
            </w:pPr>
            <w:r>
              <w:rPr>
                <w:rFonts w:ascii="Times New Roman" w:eastAsia="Times New Roman" w:hAnsi="Times New Roman" w:cs="Times New Roman"/>
                <w:sz w:val="24"/>
              </w:rPr>
              <w:t>1.</w:t>
            </w:r>
            <w:r>
              <w:rPr>
                <w:rFonts w:ascii="Arial" w:eastAsia="Arial" w:hAnsi="Arial" w:cs="Arial"/>
                <w:sz w:val="24"/>
              </w:rPr>
              <w:t xml:space="preserve"> </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25C640D4" w14:textId="77777777" w:rsidR="00804CFA" w:rsidRDefault="00000000">
            <w:pPr>
              <w:spacing w:after="9" w:line="314"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41B1C4EE" w14:textId="77777777" w:rsidR="00804CFA" w:rsidRDefault="00000000">
            <w:pPr>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BDCB5FA"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D3E17A7" w14:textId="77777777" w:rsidR="00804CFA" w:rsidRDefault="00000000">
            <w:pPr>
              <w:ind w:left="0" w:right="10"/>
              <w:jc w:val="right"/>
            </w:pPr>
            <w:r>
              <w:rPr>
                <w:rFonts w:ascii="Times New Roman" w:eastAsia="Times New Roman" w:hAnsi="Times New Roman" w:cs="Times New Roman"/>
                <w:sz w:val="24"/>
              </w:rPr>
              <w:t>1,000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21E47B9"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713FC4A4" w14:textId="77777777">
        <w:tblPrEx>
          <w:tblCellMar>
            <w:top w:w="0" w:type="dxa"/>
            <w:bottom w:w="0" w:type="dxa"/>
          </w:tblCellMar>
        </w:tblPrEx>
        <w:trPr>
          <w:trHeight w:val="12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853AC20" w14:textId="77777777" w:rsidR="00804CFA" w:rsidRDefault="00000000">
            <w:pPr>
              <w:ind w:left="194"/>
            </w:pPr>
            <w:r>
              <w:rPr>
                <w:rFonts w:ascii="Times New Roman" w:eastAsia="Times New Roman" w:hAnsi="Times New Roman" w:cs="Times New Roman"/>
                <w:sz w:val="24"/>
              </w:rPr>
              <w:lastRenderedPageBreak/>
              <w:t xml:space="preserve">FA20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CFF0632" w14:textId="77777777" w:rsidR="00804CFA" w:rsidRDefault="00000000">
            <w:pPr>
              <w:ind w:left="29"/>
            </w:pPr>
            <w:r>
              <w:rPr>
                <w:sz w:val="24"/>
              </w:rPr>
              <w:t>居家無障礙設施特殊簡易洗槽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E9D52FA"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4851E1B" w14:textId="77777777" w:rsidR="00804CFA" w:rsidRDefault="00000000">
            <w:pPr>
              <w:ind w:left="221" w:hanging="211"/>
            </w:pPr>
            <w:r>
              <w:rPr>
                <w:rFonts w:ascii="Times New Roman" w:eastAsia="Times New Roman" w:hAnsi="Times New Roman" w:cs="Times New Roman"/>
                <w:sz w:val="24"/>
              </w:rPr>
              <w:t>1.</w:t>
            </w:r>
            <w:r>
              <w:rPr>
                <w:rFonts w:ascii="Arial" w:eastAsia="Arial" w:hAnsi="Arial" w:cs="Arial"/>
                <w:sz w:val="24"/>
              </w:rPr>
              <w:t xml:space="preserve"> </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1E0D11E"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8C3478A" w14:textId="77777777" w:rsidR="00804CFA" w:rsidRDefault="00000000">
            <w:pPr>
              <w:ind w:left="0" w:right="10"/>
              <w:jc w:val="right"/>
            </w:pPr>
            <w:r>
              <w:rPr>
                <w:rFonts w:ascii="Times New Roman" w:eastAsia="Times New Roman" w:hAnsi="Times New Roman" w:cs="Times New Roman"/>
                <w:sz w:val="24"/>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69C323A"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r w:rsidR="00804CFA" w14:paraId="24D56FB7" w14:textId="77777777">
        <w:tblPrEx>
          <w:tblCellMar>
            <w:top w:w="0" w:type="dxa"/>
            <w:bottom w:w="0" w:type="dxa"/>
          </w:tblCellMar>
        </w:tblPrEx>
        <w:trPr>
          <w:trHeight w:val="16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667C529" w14:textId="77777777" w:rsidR="00804CFA" w:rsidRDefault="00000000">
            <w:pPr>
              <w:ind w:left="228"/>
            </w:pPr>
            <w:r>
              <w:rPr>
                <w:sz w:val="24"/>
              </w:rPr>
              <w:t>編號</w:t>
            </w:r>
            <w:r>
              <w:rPr>
                <w:rFonts w:ascii="Times New Roman" w:eastAsia="Times New Roman" w:hAnsi="Times New Roman" w:cs="Times New Roman"/>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60379DB" w14:textId="77777777" w:rsidR="00804CFA" w:rsidRDefault="00000000">
            <w:pPr>
              <w:ind w:left="0"/>
              <w:jc w:val="center"/>
            </w:pPr>
            <w:r>
              <w:rPr>
                <w:sz w:val="24"/>
              </w:rPr>
              <w:t>輔具</w:t>
            </w:r>
            <w:r>
              <w:rPr>
                <w:rFonts w:ascii="Times New Roman" w:eastAsia="Times New Roman" w:hAnsi="Times New Roman" w:cs="Times New Roman"/>
                <w:sz w:val="24"/>
              </w:rPr>
              <w:t>/</w:t>
            </w:r>
            <w:r>
              <w:rPr>
                <w:sz w:val="24"/>
              </w:rPr>
              <w:t>居家無障礙環境改善項目</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E6696BC" w14:textId="77777777" w:rsidR="00804CFA" w:rsidRDefault="00000000">
            <w:pPr>
              <w:ind w:left="74"/>
              <w:jc w:val="both"/>
            </w:pPr>
            <w:r>
              <w:rPr>
                <w:sz w:val="24"/>
              </w:rPr>
              <w:t>給付方式</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0B16B6A" w14:textId="77777777" w:rsidR="00804CFA" w:rsidRDefault="00000000">
            <w:pPr>
              <w:ind w:left="19"/>
              <w:jc w:val="center"/>
            </w:pPr>
            <w:r>
              <w:rPr>
                <w:sz w:val="24"/>
              </w:rPr>
              <w:t>組合內容及說明</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1726F12" w14:textId="77777777" w:rsidR="00804CFA" w:rsidRDefault="00000000">
            <w:pPr>
              <w:spacing w:after="12" w:line="312" w:lineRule="auto"/>
              <w:ind w:left="0"/>
              <w:jc w:val="center"/>
            </w:pPr>
            <w:r>
              <w:rPr>
                <w:sz w:val="24"/>
              </w:rPr>
              <w:t>租賃價格給付上限</w:t>
            </w:r>
            <w:r>
              <w:rPr>
                <w:rFonts w:ascii="Times New Roman" w:eastAsia="Times New Roman" w:hAnsi="Times New Roman" w:cs="Times New Roman"/>
                <w:sz w:val="24"/>
              </w:rPr>
              <w:t xml:space="preserve"> </w:t>
            </w:r>
          </w:p>
          <w:p w14:paraId="1E1BA370" w14:textId="77777777" w:rsidR="00804CFA" w:rsidRDefault="00000000">
            <w:pPr>
              <w:ind w:left="135"/>
              <w:jc w:val="both"/>
            </w:pPr>
            <w:r>
              <w:rPr>
                <w:sz w:val="24"/>
              </w:rPr>
              <w:t>（元）</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559C560" w14:textId="77777777" w:rsidR="00804CFA" w:rsidRDefault="00000000">
            <w:pPr>
              <w:spacing w:after="12" w:line="312" w:lineRule="auto"/>
              <w:ind w:left="0"/>
              <w:jc w:val="center"/>
            </w:pPr>
            <w:r>
              <w:rPr>
                <w:sz w:val="24"/>
              </w:rPr>
              <w:t>購置價格給付上限</w:t>
            </w:r>
            <w:r>
              <w:rPr>
                <w:rFonts w:ascii="Times New Roman" w:eastAsia="Times New Roman" w:hAnsi="Times New Roman" w:cs="Times New Roman"/>
                <w:sz w:val="24"/>
              </w:rPr>
              <w:t xml:space="preserve"> </w:t>
            </w:r>
          </w:p>
          <w:p w14:paraId="7FF5B000" w14:textId="77777777" w:rsidR="00804CFA" w:rsidRDefault="00000000">
            <w:pPr>
              <w:ind w:left="101"/>
              <w:jc w:val="both"/>
            </w:pPr>
            <w:r>
              <w:rPr>
                <w:sz w:val="24"/>
              </w:rPr>
              <w:t>（元）</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F6DFA6F" w14:textId="77777777" w:rsidR="00804CFA" w:rsidRDefault="00000000">
            <w:pPr>
              <w:spacing w:after="9" w:line="304" w:lineRule="auto"/>
              <w:ind w:left="0"/>
              <w:jc w:val="center"/>
            </w:pPr>
            <w:r>
              <w:rPr>
                <w:sz w:val="24"/>
              </w:rPr>
              <w:t>購置最低使用年限</w:t>
            </w:r>
          </w:p>
          <w:p w14:paraId="092D2AF3" w14:textId="77777777" w:rsidR="00804CFA" w:rsidRDefault="00000000">
            <w:pPr>
              <w:ind w:left="223"/>
            </w:pPr>
            <w:r>
              <w:rPr>
                <w:rFonts w:ascii="Times New Roman" w:eastAsia="Times New Roman" w:hAnsi="Times New Roman" w:cs="Times New Roman"/>
                <w:sz w:val="24"/>
              </w:rPr>
              <w:t>(</w:t>
            </w:r>
            <w:r>
              <w:rPr>
                <w:sz w:val="24"/>
              </w:rPr>
              <w:t>年</w:t>
            </w:r>
            <w:r>
              <w:rPr>
                <w:rFonts w:ascii="Times New Roman" w:eastAsia="Times New Roman" w:hAnsi="Times New Roman" w:cs="Times New Roman"/>
                <w:sz w:val="24"/>
              </w:rPr>
              <w:t xml:space="preserve">) </w:t>
            </w:r>
          </w:p>
        </w:tc>
      </w:tr>
      <w:tr w:rsidR="00804CFA" w14:paraId="6E708256" w14:textId="77777777">
        <w:tblPrEx>
          <w:tblCellMar>
            <w:top w:w="0" w:type="dxa"/>
            <w:bottom w:w="0" w:type="dxa"/>
          </w:tblCellMar>
        </w:tblPrEx>
        <w:trPr>
          <w:trHeight w:val="1610"/>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2B2B853E" w14:textId="77777777" w:rsidR="00804CFA" w:rsidRDefault="00804CFA">
            <w:pPr>
              <w:spacing w:after="160"/>
              <w:ind w:left="0"/>
            </w:pP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FA3531F" w14:textId="77777777" w:rsidR="00804CFA" w:rsidRDefault="00804CFA">
            <w:pPr>
              <w:spacing w:after="160"/>
              <w:ind w:left="0"/>
            </w:pP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7B89D8E" w14:textId="77777777" w:rsidR="00804CFA" w:rsidRDefault="00804CFA">
            <w:pPr>
              <w:spacing w:after="160"/>
              <w:ind w:left="0"/>
            </w:pP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08153DD"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7C7B01C0" w14:textId="77777777" w:rsidR="00804CFA" w:rsidRDefault="00000000">
            <w:pPr>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5FF12FF" w14:textId="77777777" w:rsidR="00804CFA" w:rsidRDefault="00804CFA">
            <w:pPr>
              <w:spacing w:after="160"/>
              <w:ind w:left="0"/>
            </w:pP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75888365" w14:textId="77777777" w:rsidR="00804CFA" w:rsidRDefault="00804CFA">
            <w:pPr>
              <w:spacing w:after="160"/>
              <w:ind w:left="0"/>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1125B3D4" w14:textId="77777777" w:rsidR="00804CFA" w:rsidRDefault="00804CFA">
            <w:pPr>
              <w:spacing w:after="160"/>
              <w:ind w:left="0"/>
            </w:pPr>
          </w:p>
        </w:tc>
      </w:tr>
      <w:tr w:rsidR="00804CFA" w14:paraId="534B12AC" w14:textId="77777777">
        <w:tblPrEx>
          <w:tblCellMar>
            <w:top w:w="0" w:type="dxa"/>
            <w:bottom w:w="0" w:type="dxa"/>
          </w:tblCellMar>
        </w:tblPrEx>
        <w:trPr>
          <w:trHeight w:val="2811"/>
        </w:trPr>
        <w:tc>
          <w:tcPr>
            <w:tcW w:w="93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6D451187" w14:textId="77777777" w:rsidR="00804CFA" w:rsidRDefault="00000000">
            <w:pPr>
              <w:ind w:left="194"/>
            </w:pPr>
            <w:r>
              <w:rPr>
                <w:rFonts w:ascii="Times New Roman" w:eastAsia="Times New Roman" w:hAnsi="Times New Roman" w:cs="Times New Roman"/>
                <w:sz w:val="24"/>
              </w:rPr>
              <w:t xml:space="preserve">FA21 </w:t>
            </w:r>
          </w:p>
        </w:tc>
        <w:tc>
          <w:tcPr>
            <w:tcW w:w="1872"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DBE64A7" w14:textId="77777777" w:rsidR="00804CFA" w:rsidRDefault="00000000">
            <w:pPr>
              <w:ind w:left="29"/>
            </w:pPr>
            <w:r>
              <w:rPr>
                <w:sz w:val="24"/>
              </w:rPr>
              <w:t>居家無障礙設施特殊簡易浴槽</w:t>
            </w:r>
            <w:r>
              <w:rPr>
                <w:rFonts w:ascii="Times New Roman" w:eastAsia="Times New Roman" w:hAnsi="Times New Roman" w:cs="Times New Roman"/>
                <w:sz w:val="24"/>
              </w:rP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C2810D7" w14:textId="77777777" w:rsidR="00804CFA" w:rsidRDefault="00000000">
            <w:pPr>
              <w:ind w:left="194"/>
              <w:jc w:val="both"/>
            </w:pPr>
            <w:r>
              <w:rPr>
                <w:sz w:val="24"/>
              </w:rPr>
              <w:t>限購置</w:t>
            </w:r>
            <w:r>
              <w:rPr>
                <w:rFonts w:ascii="Times New Roman" w:eastAsia="Times New Roman" w:hAnsi="Times New Roman" w:cs="Times New Roman"/>
                <w:sz w:val="24"/>
              </w:rPr>
              <w:t xml:space="preserve"> </w:t>
            </w:r>
          </w:p>
        </w:tc>
        <w:tc>
          <w:tcPr>
            <w:tcW w:w="3946"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081AEE76" w14:textId="77777777" w:rsidR="00804CFA" w:rsidRDefault="00000000">
            <w:pPr>
              <w:spacing w:after="13" w:line="314" w:lineRule="auto"/>
              <w:ind w:left="262" w:hanging="252"/>
            </w:pPr>
            <w:r>
              <w:rPr>
                <w:rFonts w:ascii="Times New Roman" w:eastAsia="Times New Roman" w:hAnsi="Times New Roman" w:cs="Times New Roman"/>
                <w:sz w:val="24"/>
              </w:rPr>
              <w:t>1.</w:t>
            </w:r>
            <w:r>
              <w:rPr>
                <w:rFonts w:ascii="Arial" w:eastAsia="Arial" w:hAnsi="Arial" w:cs="Arial"/>
                <w:sz w:val="24"/>
              </w:rPr>
              <w:t xml:space="preserve"> </w:t>
            </w:r>
            <w:r>
              <w:rPr>
                <w:sz w:val="24"/>
              </w:rPr>
              <w:t>內容包括：修繕細節說明及施工圖、估價、與長照需要者或家人溝通、修繕、保固。</w:t>
            </w:r>
            <w:r>
              <w:rPr>
                <w:rFonts w:ascii="Times New Roman" w:eastAsia="Times New Roman" w:hAnsi="Times New Roman" w:cs="Times New Roman"/>
                <w:sz w:val="24"/>
              </w:rPr>
              <w:t xml:space="preserve"> </w:t>
            </w:r>
          </w:p>
          <w:p w14:paraId="0C3ADCFE" w14:textId="77777777" w:rsidR="00804CFA" w:rsidRDefault="00000000">
            <w:pPr>
              <w:spacing w:after="13" w:line="312" w:lineRule="auto"/>
              <w:ind w:left="218" w:hanging="168"/>
            </w:pPr>
            <w:r>
              <w:rPr>
                <w:rFonts w:ascii="Times New Roman" w:eastAsia="Times New Roman" w:hAnsi="Times New Roman" w:cs="Times New Roman"/>
                <w:sz w:val="24"/>
              </w:rPr>
              <w:t>2.</w:t>
            </w:r>
            <w:r>
              <w:rPr>
                <w:sz w:val="24"/>
              </w:rPr>
              <w:t>本組合應由輔具評估人員出具評估報告，判定為本輔具需要者，始得給付。</w:t>
            </w:r>
            <w:r>
              <w:rPr>
                <w:rFonts w:ascii="Times New Roman" w:eastAsia="Times New Roman" w:hAnsi="Times New Roman" w:cs="Times New Roman"/>
                <w:sz w:val="24"/>
              </w:rPr>
              <w:t xml:space="preserve"> </w:t>
            </w:r>
          </w:p>
          <w:p w14:paraId="493CB19F" w14:textId="77777777" w:rsidR="00804CFA" w:rsidRDefault="00000000">
            <w:pPr>
              <w:ind w:left="50"/>
              <w:jc w:val="both"/>
            </w:pPr>
            <w:r>
              <w:rPr>
                <w:rFonts w:ascii="Times New Roman" w:eastAsia="Times New Roman" w:hAnsi="Times New Roman" w:cs="Times New Roman"/>
                <w:sz w:val="24"/>
              </w:rPr>
              <w:t>3.</w:t>
            </w:r>
            <w:r>
              <w:rPr>
                <w:sz w:val="24"/>
              </w:rPr>
              <w:t>適配度評估費用不包含在本組合。</w:t>
            </w:r>
            <w:r>
              <w:rPr>
                <w:rFonts w:ascii="Times New Roman" w:eastAsia="Times New Roman" w:hAnsi="Times New Roman" w:cs="Times New Roman"/>
                <w:sz w:val="24"/>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38770731" w14:textId="77777777" w:rsidR="00804CFA" w:rsidRDefault="00000000">
            <w:pPr>
              <w:ind w:left="135"/>
              <w:jc w:val="both"/>
            </w:pPr>
            <w:r>
              <w:rPr>
                <w:sz w:val="24"/>
              </w:rPr>
              <w:t>不適用</w:t>
            </w:r>
            <w:r>
              <w:rPr>
                <w:rFonts w:ascii="Times New Roman" w:eastAsia="Times New Roman" w:hAnsi="Times New Roman" w:cs="Times New Roman"/>
                <w:sz w:val="24"/>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495BA1E4" w14:textId="77777777" w:rsidR="00804CFA" w:rsidRDefault="00000000">
            <w:pPr>
              <w:ind w:left="0" w:right="10"/>
              <w:jc w:val="right"/>
            </w:pPr>
            <w:r>
              <w:rPr>
                <w:rFonts w:ascii="Times New Roman" w:eastAsia="Times New Roman" w:hAnsi="Times New Roman" w:cs="Times New Roman"/>
                <w:sz w:val="24"/>
              </w:rPr>
              <w:t>5,000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10" w:type="dxa"/>
              <w:left w:w="0" w:type="dxa"/>
              <w:bottom w:w="0" w:type="dxa"/>
              <w:right w:w="19" w:type="dxa"/>
            </w:tcMar>
          </w:tcPr>
          <w:p w14:paraId="5B5E7F6B" w14:textId="77777777" w:rsidR="00804CFA" w:rsidRDefault="00000000">
            <w:pPr>
              <w:tabs>
                <w:tab w:val="right" w:pos="831"/>
              </w:tabs>
              <w:ind w:left="-29"/>
            </w:pPr>
            <w:r>
              <w:rPr>
                <w:rFonts w:ascii="Times New Roman" w:eastAsia="Times New Roman" w:hAnsi="Times New Roman" w:cs="Times New Roman"/>
                <w:sz w:val="24"/>
              </w:rPr>
              <w:t xml:space="preserve"> </w:t>
            </w:r>
            <w:r>
              <w:rPr>
                <w:rFonts w:ascii="Times New Roman" w:eastAsia="Times New Roman" w:hAnsi="Times New Roman" w:cs="Times New Roman"/>
                <w:sz w:val="24"/>
              </w:rPr>
              <w:tab/>
              <w:t>10</w:t>
            </w:r>
          </w:p>
        </w:tc>
      </w:tr>
    </w:tbl>
    <w:p w14:paraId="0218326B" w14:textId="77777777" w:rsidR="00804CFA" w:rsidRDefault="00000000">
      <w:pPr>
        <w:spacing w:after="321"/>
        <w:ind w:left="0"/>
      </w:pPr>
      <w:r>
        <w:rPr>
          <w:rFonts w:ascii="Times New Roman" w:eastAsia="Times New Roman" w:hAnsi="Times New Roman" w:cs="Times New Roman"/>
          <w:sz w:val="32"/>
        </w:rPr>
        <w:t xml:space="preserve"> </w:t>
      </w:r>
    </w:p>
    <w:p w14:paraId="7552F5DB" w14:textId="77777777" w:rsidR="00804CFA" w:rsidRDefault="00000000">
      <w:pPr>
        <w:ind w:left="0"/>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sectPr w:rsidR="00804CFA">
      <w:footerReference w:type="default" r:id="rId7"/>
      <w:pgSz w:w="11906" w:h="16838"/>
      <w:pgMar w:top="1445" w:right="607" w:bottom="1606" w:left="1800" w:header="72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1428" w14:textId="77777777" w:rsidR="00440A4C" w:rsidRDefault="00440A4C">
      <w:pPr>
        <w:spacing w:line="240" w:lineRule="auto"/>
      </w:pPr>
      <w:r>
        <w:separator/>
      </w:r>
    </w:p>
  </w:endnote>
  <w:endnote w:type="continuationSeparator" w:id="0">
    <w:p w14:paraId="1B3FD8B5" w14:textId="77777777" w:rsidR="00440A4C" w:rsidRDefault="00440A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Kai-SB"/>
    <w:panose1 w:val="02010601000101010101"/>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D802" w14:textId="77777777" w:rsidR="00000000" w:rsidRDefault="00000000">
    <w:pPr>
      <w:ind w:left="0" w:right="1193"/>
      <w:jc w:val="center"/>
    </w:pPr>
    <w:r>
      <w:rPr>
        <w:rFonts w:ascii="Calibri" w:eastAsia="Calibri" w:hAnsi="Calibri" w:cs="Calibri"/>
        <w:sz w:val="20"/>
      </w:rPr>
      <w:fldChar w:fldCharType="begin"/>
    </w:r>
    <w:r>
      <w:rPr>
        <w:rFonts w:ascii="Calibri" w:eastAsia="Calibri" w:hAnsi="Calibri" w:cs="Calibri"/>
        <w:sz w:val="20"/>
      </w:rPr>
      <w:instrText xml:space="preserve"> PAGE </w:instrText>
    </w:r>
    <w:r>
      <w:rPr>
        <w:rFonts w:ascii="Calibri" w:eastAsia="Calibri" w:hAnsi="Calibri" w:cs="Calibri"/>
        <w:sz w:val="20"/>
      </w:rPr>
      <w:fldChar w:fldCharType="separate"/>
    </w:r>
    <w:r>
      <w:rPr>
        <w:rFonts w:ascii="Calibri" w:eastAsia="Calibri" w:hAnsi="Calibri" w:cs="Calibri"/>
        <w:sz w:val="20"/>
      </w:rPr>
      <w:t>30</w:t>
    </w:r>
    <w:r>
      <w:rPr>
        <w:rFonts w:ascii="Calibri" w:eastAsia="Calibri" w:hAnsi="Calibri" w:cs="Calibri"/>
        <w:sz w:val="20"/>
      </w:rPr>
      <w:fldChar w:fldCharType="end"/>
    </w:r>
    <w:r>
      <w:rPr>
        <w:rFonts w:ascii="Calibri" w:eastAsia="Calibri" w:hAnsi="Calibri" w:cs="Calibri"/>
        <w:sz w:val="20"/>
      </w:rPr>
      <w:t xml:space="preserve"> </w:t>
    </w:r>
  </w:p>
  <w:p w14:paraId="2681AC0E" w14:textId="77777777" w:rsidR="00000000" w:rsidRDefault="00000000">
    <w:pPr>
      <w:ind w:left="0"/>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6E58" w14:textId="77777777" w:rsidR="00440A4C" w:rsidRDefault="00440A4C">
      <w:pPr>
        <w:spacing w:line="240" w:lineRule="auto"/>
      </w:pPr>
      <w:r>
        <w:separator/>
      </w:r>
    </w:p>
  </w:footnote>
  <w:footnote w:type="continuationSeparator" w:id="0">
    <w:p w14:paraId="54F88E9E" w14:textId="77777777" w:rsidR="00440A4C" w:rsidRDefault="00440A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B83"/>
    <w:multiLevelType w:val="multilevel"/>
    <w:tmpl w:val="BE9A9422"/>
    <w:lvl w:ilvl="0">
      <w:start w:val="1"/>
      <w:numFmt w:val="decimal"/>
      <w:lvlText w:val="%1."/>
      <w:lvlJc w:val="left"/>
      <w:pPr>
        <w:ind w:left="26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10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182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54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26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398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470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42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149"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0F7A7E54"/>
    <w:multiLevelType w:val="multilevel"/>
    <w:tmpl w:val="7A0A43B8"/>
    <w:lvl w:ilvl="0">
      <w:start w:val="1"/>
      <w:numFmt w:val="decimal"/>
      <w:lvlText w:val="（%1）"/>
      <w:lvlJc w:val="left"/>
      <w:pPr>
        <w:ind w:left="610"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10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182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54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26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398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470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42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149" w:firstLine="0"/>
      </w:pPr>
      <w:rPr>
        <w:rFonts w:ascii="標楷體" w:eastAsia="標楷體" w:hAnsi="標楷體" w:cs="標楷體"/>
        <w:b w:val="0"/>
        <w:i w:val="0"/>
        <w:strike w:val="0"/>
        <w:dstrike w:val="0"/>
        <w:color w:val="000000"/>
        <w:position w:val="0"/>
        <w:sz w:val="24"/>
        <w:szCs w:val="24"/>
        <w:u w:val="none" w:color="000000"/>
        <w:shd w:val="clear" w:color="auto" w:fill="auto"/>
        <w:vertAlign w:val="baseline"/>
      </w:rPr>
    </w:lvl>
  </w:abstractNum>
  <w:abstractNum w:abstractNumId="2" w15:restartNumberingAfterBreak="0">
    <w:nsid w:val="576578BF"/>
    <w:multiLevelType w:val="multilevel"/>
    <w:tmpl w:val="061CC3FA"/>
    <w:lvl w:ilvl="0">
      <w:start w:val="1"/>
      <w:numFmt w:val="decimal"/>
      <w:lvlText w:val="%1."/>
      <w:lvlJc w:val="left"/>
      <w:pPr>
        <w:ind w:left="274"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12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184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56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28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400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472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44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16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3" w15:restartNumberingAfterBreak="0">
    <w:nsid w:val="67B43075"/>
    <w:multiLevelType w:val="multilevel"/>
    <w:tmpl w:val="7EE6B4C4"/>
    <w:lvl w:ilvl="0">
      <w:start w:val="1"/>
      <w:numFmt w:val="decimal"/>
      <w:lvlText w:val="(%1)"/>
      <w:lvlJc w:val="left"/>
      <w:pPr>
        <w:ind w:left="385"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24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196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68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40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412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484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56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287"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num w:numId="1" w16cid:durableId="1034884399">
    <w:abstractNumId w:val="1"/>
  </w:num>
  <w:num w:numId="2" w16cid:durableId="551618035">
    <w:abstractNumId w:val="0"/>
  </w:num>
  <w:num w:numId="3" w16cid:durableId="435368277">
    <w:abstractNumId w:val="3"/>
  </w:num>
  <w:num w:numId="4" w16cid:durableId="67311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attachedTemplate r:id="rId1"/>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804CFA"/>
    <w:rsid w:val="00057196"/>
    <w:rsid w:val="003E1573"/>
    <w:rsid w:val="00440A4C"/>
    <w:rsid w:val="00804CFA"/>
    <w:rsid w:val="00BA06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5F6D8C7"/>
  <w15:docId w15:val="{3C64E53B-B114-E14D-812A-BF74A57A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254" w:lineRule="auto"/>
      <w:ind w:left="720"/>
    </w:pPr>
    <w:rPr>
      <w:rFonts w:ascii="標楷體" w:eastAsia="標楷體" w:hAnsi="標楷體" w:cs="標楷體"/>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character" w:customStyle="1" w:styleId="a4">
    <w:name w:val="頁首 字元"/>
    <w:basedOn w:val="a0"/>
    <w:rPr>
      <w:rFonts w:ascii="標楷體" w:eastAsia="標楷體" w:hAnsi="標楷體" w:cs="標楷體"/>
      <w:color w:val="000000"/>
      <w:sz w:val="20"/>
      <w:szCs w:val="20"/>
    </w:rPr>
  </w:style>
  <w:style w:type="paragraph" w:styleId="a5">
    <w:name w:val="footer"/>
    <w:basedOn w:val="a"/>
    <w:pPr>
      <w:tabs>
        <w:tab w:val="center" w:pos="4153"/>
        <w:tab w:val="right" w:pos="8306"/>
      </w:tabs>
      <w:snapToGrid w:val="0"/>
    </w:pPr>
    <w:rPr>
      <w:sz w:val="20"/>
      <w:szCs w:val="20"/>
    </w:rPr>
  </w:style>
  <w:style w:type="character" w:customStyle="1" w:styleId="a6">
    <w:name w:val="頁尾 字元"/>
    <w:basedOn w:val="a0"/>
    <w:rPr>
      <w:rFonts w:ascii="標楷體" w:eastAsia="標楷體" w:hAnsi="標楷體" w:cs="標楷體"/>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2065</Words>
  <Characters>11775</Characters>
  <Application>Microsoft Office Word</Application>
  <DocSecurity>0</DocSecurity>
  <Lines>98</Lines>
  <Paragraphs>27</Paragraphs>
  <ScaleCrop>false</ScaleCrop>
  <Company/>
  <LinksUpToDate>false</LinksUpToDate>
  <CharactersWithSpaces>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brent@yitungtech.com.tw</dc:creator>
  <cp:lastModifiedBy>yun wu</cp:lastModifiedBy>
  <cp:revision>2</cp:revision>
  <dcterms:created xsi:type="dcterms:W3CDTF">2025-08-30T08:07:00Z</dcterms:created>
  <dcterms:modified xsi:type="dcterms:W3CDTF">2025-08-30T08:07:00Z</dcterms:modified>
</cp:coreProperties>
</file>